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DFDFF"/>
  <w:body>
    <w:p w14:paraId="6B9C042C" w14:textId="77777777" w:rsidR="00E56F35" w:rsidRDefault="006E0FF0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3F33977" wp14:editId="44F0438D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816850" cy="10699750"/>
                <wp:effectExtent l="0" t="0" r="12700" b="25400"/>
                <wp:wrapNone/>
                <wp:docPr id="9203160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6850" cy="1069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2E69EC" id="Rectangle 2" o:spid="_x0000_s1026" style="position:absolute;margin-left:0;margin-top:-70.85pt;width:615.5pt;height:842.5pt;z-index:-25162342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" fillcolor="#0c121e [3204]" strokecolor="#010204 [484]" strokeweight="1pt">
                <w10:wrap anchorx="page"/>
              </v:rect>
            </w:pict>
          </mc:Fallback>
        </mc:AlternateContent>
      </w:r>
      <w:r w:rsidR="00CB56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C5056" wp14:editId="0082E477">
                <wp:simplePos x="0" y="0"/>
                <wp:positionH relativeFrom="margin">
                  <wp:posOffset>1694815</wp:posOffset>
                </wp:positionH>
                <wp:positionV relativeFrom="paragraph">
                  <wp:posOffset>-569595</wp:posOffset>
                </wp:positionV>
                <wp:extent cx="3528060" cy="8972550"/>
                <wp:effectExtent l="76200" t="76200" r="110490" b="120650"/>
                <wp:wrapNone/>
                <wp:docPr id="171850359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8972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2225">
                          <a:noFill/>
                        </a:ln>
                        <a:effectLst>
                          <a:glow rad="41275">
                            <a:schemeClr val="bg1"/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FFFA689" w14:textId="77777777" w:rsidR="00E56F35" w:rsidRPr="00E90A38" w:rsidRDefault="00E56F35" w:rsidP="00E56F35">
                            <w:pPr>
                              <w:rPr>
                                <w:color w:val="024239"/>
                                <w:lang w:val="en-US"/>
                              </w:rPr>
                            </w:pPr>
                          </w:p>
                          <w:p w14:paraId="3DA4D513" w14:textId="77777777" w:rsidR="005B135D" w:rsidRPr="00FA061B" w:rsidRDefault="005B135D" w:rsidP="00E90A38">
                            <w:pPr>
                              <w:shd w:val="clear" w:color="auto" w:fill="0C121E" w:themeFill="accent1"/>
                              <w:rPr>
                                <w:color w:val="161D2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C505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33.45pt;margin-top:-44.85pt;width:277.8pt;height:706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" fillcolor="#0c121e [3204]" stroked="f" strokeweight="1.75pt">
                <v:shadow on="t" color="black" opacity="26214f" origin="-.5,-.5" offset=".74836mm,.74836mm"/>
                <v:textbox>
                  <w:txbxContent>
                    <w:p w14:paraId="6FFFA689" w14:textId="77777777" w:rsidR="00E56F35" w:rsidRPr="00E90A38" w:rsidRDefault="00E56F35" w:rsidP="00E56F35">
                      <w:pPr>
                        <w:rPr>
                          <w:color w:val="024239"/>
                          <w:lang w:val="en-US"/>
                        </w:rPr>
                      </w:pPr>
                    </w:p>
                    <w:p w14:paraId="3DA4D513" w14:textId="77777777" w:rsidR="005B135D" w:rsidRPr="00FA061B" w:rsidRDefault="005B135D" w:rsidP="00E90A38">
                      <w:pPr>
                        <w:shd w:val="clear" w:color="auto" w:fill="0C121E" w:themeFill="accent1"/>
                        <w:rPr>
                          <w:color w:val="161D2A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30F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8347F4" wp14:editId="1F6C2141">
                <wp:simplePos x="0" y="0"/>
                <wp:positionH relativeFrom="column">
                  <wp:posOffset>2137410</wp:posOffset>
                </wp:positionH>
                <wp:positionV relativeFrom="paragraph">
                  <wp:posOffset>-591820</wp:posOffset>
                </wp:positionV>
                <wp:extent cx="2658676" cy="4366260"/>
                <wp:effectExtent l="19050" t="38100" r="85090" b="72390"/>
                <wp:wrapNone/>
                <wp:docPr id="59038512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676" cy="436626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softEdge rad="25400"/>
                        </a:effectLst>
                      </wps:spPr>
                      <wps:txbx>
                        <w:txbxContent>
                          <w:p w14:paraId="44B64B8F" w14:textId="77777777" w:rsidR="00E56F35" w:rsidRPr="000C7F6E" w:rsidRDefault="00E56F35" w:rsidP="00F15147">
                            <w:pPr>
                              <w:rPr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0" w14:contourW="0" w14:prstMaterial="mat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prstMaterial="matt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347F4" id="Text Box 8" o:spid="_x0000_s1027" type="#_x0000_t202" style="position:absolute;margin-left:168.3pt;margin-top:-46.6pt;width:209.35pt;height:34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Dw/eHBhY2tldCBlbmQ9J3cnPz7/2wBDAAIBAQIBAQICAgICAgIC&#10;AwUDAwMDAwYEBAMFBwYHBwcGBwcICQsJCAgKCAcHCg0KCgsMDAwMBwkODw0MDgsMDAz/2wBDAQIC&#10;AgMDAwYDAwYMCAcIDAwMDAwMDAwMDAwMDAwMDAwMDAwMDAwMDAwMDAwMDAwMDAwMDAwMDAwMDAwM&#10;DAwMDAz/wAARCAFoAP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" stroked="f" strokeweight="2.25pt">
                <v:fill r:id="rId9" o:title="" recolor="t" rotate="t" type="frame"/>
                <v:shadow on="t" color="black" opacity="26214f" origin="-.5,-.5" offset=".74836mm,.74836mm"/>
                <v:textbox>
                  <w:txbxContent>
                    <w:p w14:paraId="44B64B8F" w14:textId="77777777" w:rsidR="00E56F35" w:rsidRPr="000C7F6E" w:rsidRDefault="00E56F35" w:rsidP="00F15147">
                      <w:pPr>
                        <w:rPr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0" w14:contourW="0" w14:prstMaterial="matt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58F615" w14:textId="77777777" w:rsidR="00E56F35" w:rsidRDefault="00E56F35" w:rsidP="00E56F35">
      <w:pPr>
        <w:rPr>
          <w:noProof/>
          <w:lang w:val="en-US"/>
        </w:rPr>
      </w:pPr>
    </w:p>
    <w:p w14:paraId="7EE56542" w14:textId="77777777" w:rsidR="00E56F35" w:rsidRDefault="00E56F35" w:rsidP="00692A71">
      <w:pPr>
        <w:jc w:val="right"/>
        <w:rPr>
          <w:noProof/>
          <w:lang w:val="en-US"/>
        </w:rPr>
      </w:pPr>
    </w:p>
    <w:p w14:paraId="416A88D1" w14:textId="77777777" w:rsidR="00E56F35" w:rsidRDefault="00E56F35" w:rsidP="00E56F35">
      <w:pPr>
        <w:rPr>
          <w:noProof/>
          <w:lang w:val="en-US"/>
        </w:rPr>
      </w:pPr>
    </w:p>
    <w:p w14:paraId="2F0F8CDF" w14:textId="77777777" w:rsidR="00E56F35" w:rsidRPr="005B135D" w:rsidRDefault="00E56F35" w:rsidP="00E56F35">
      <w:pPr>
        <w:rPr>
          <w:noProof/>
          <w:lang w:val="en-US"/>
          <w14:glow w14:rad="63500">
            <w14:schemeClr w14:val="bg1">
              <w14:alpha w14:val="60000"/>
            </w14:schemeClr>
          </w14:glow>
        </w:rPr>
      </w:pPr>
    </w:p>
    <w:p w14:paraId="029C23C7" w14:textId="77777777" w:rsidR="00E56F35" w:rsidRPr="003D5187" w:rsidRDefault="00E56F35" w:rsidP="00E56F35">
      <w:pPr>
        <w:rPr>
          <w:noProof/>
          <w:lang w:val="en-US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3B1537D3" w14:textId="77777777" w:rsidR="00E56F35" w:rsidRDefault="00E56F35" w:rsidP="00E56F35">
      <w:pPr>
        <w:rPr>
          <w:noProof/>
          <w:lang w:val="en-US"/>
        </w:rPr>
      </w:pPr>
    </w:p>
    <w:p w14:paraId="380B6BC7" w14:textId="77777777" w:rsidR="00E56F35" w:rsidRDefault="00E56F35" w:rsidP="00E56F35">
      <w:pPr>
        <w:rPr>
          <w:noProof/>
          <w:lang w:val="en-US"/>
        </w:rPr>
      </w:pPr>
    </w:p>
    <w:p w14:paraId="29327EC5" w14:textId="77777777" w:rsidR="00E56F35" w:rsidRDefault="00E56F35" w:rsidP="00E56F35">
      <w:pPr>
        <w:rPr>
          <w:noProof/>
          <w:lang w:val="en-US"/>
        </w:rPr>
      </w:pPr>
    </w:p>
    <w:p w14:paraId="11361E5E" w14:textId="77777777" w:rsidR="00E56F35" w:rsidRDefault="00E56F35" w:rsidP="00E56F35">
      <w:pPr>
        <w:rPr>
          <w:noProof/>
          <w:lang w:val="en-US"/>
        </w:rPr>
      </w:pPr>
    </w:p>
    <w:p w14:paraId="6437A49C" w14:textId="77777777" w:rsidR="00E56F35" w:rsidRDefault="00E56F35" w:rsidP="00E56F35">
      <w:pPr>
        <w:rPr>
          <w:noProof/>
          <w:lang w:val="en-US"/>
        </w:rPr>
      </w:pPr>
    </w:p>
    <w:p w14:paraId="45B2D1CF" w14:textId="77777777" w:rsidR="00E56F35" w:rsidRDefault="00E56F35" w:rsidP="00E56F35">
      <w:pPr>
        <w:rPr>
          <w:noProof/>
          <w:lang w:val="en-US"/>
        </w:rPr>
      </w:pPr>
    </w:p>
    <w:p w14:paraId="7827C391" w14:textId="77777777" w:rsidR="00E56F35" w:rsidRDefault="00E56F35" w:rsidP="00E56F35">
      <w:pPr>
        <w:rPr>
          <w:noProof/>
          <w:lang w:val="en-US"/>
        </w:rPr>
      </w:pPr>
    </w:p>
    <w:p w14:paraId="28869BEC" w14:textId="77777777" w:rsidR="00E56F35" w:rsidRDefault="005B135D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446FBE" wp14:editId="667F772E">
                <wp:simplePos x="0" y="0"/>
                <wp:positionH relativeFrom="column">
                  <wp:posOffset>2727960</wp:posOffset>
                </wp:positionH>
                <wp:positionV relativeFrom="paragraph">
                  <wp:posOffset>16510</wp:posOffset>
                </wp:positionV>
                <wp:extent cx="1341120" cy="45719"/>
                <wp:effectExtent l="38100" t="38100" r="49530" b="88265"/>
                <wp:wrapNone/>
                <wp:docPr id="130345665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5719"/>
                        </a:xfrm>
                        <a:prstGeom prst="rect">
                          <a:avLst/>
                        </a:prstGeom>
                        <a:solidFill>
                          <a:srgbClr val="00FEF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chemeClr val="bg2">
                              <a:lumMod val="50000"/>
                              <a:lumOff val="50000"/>
                              <a:alpha val="40000"/>
                            </a:schemeClr>
                          </a:outerShdw>
                          <a:softEdge rad="1270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65CBD" id="Rectangle 14" o:spid="_x0000_s1026" style="position:absolute;margin-left:214.8pt;margin-top:1.3pt;width:105.6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" fillcolor="#00fefc" stroked="f" strokeweight="1pt">
                <v:shadow on="t" color="#8a96b0 [1630]" opacity="26214f" origin="-.5,-.5" offset=".74836mm,.74836mm"/>
              </v:rect>
            </w:pict>
          </mc:Fallback>
        </mc:AlternateContent>
      </w:r>
    </w:p>
    <w:p w14:paraId="4F186528" w14:textId="77777777" w:rsidR="00E56F35" w:rsidRDefault="00E56F35" w:rsidP="00E56F35">
      <w:pPr>
        <w:rPr>
          <w:noProof/>
          <w:lang w:val="en-US"/>
        </w:rPr>
      </w:pPr>
    </w:p>
    <w:p w14:paraId="75ED80C0" w14:textId="77777777" w:rsidR="00E56F35" w:rsidRDefault="00E56F35" w:rsidP="00E56F35">
      <w:pPr>
        <w:rPr>
          <w:noProof/>
          <w:lang w:val="en-US"/>
        </w:rPr>
      </w:pPr>
    </w:p>
    <w:p w14:paraId="3371420F" w14:textId="77777777" w:rsidR="00E56F35" w:rsidRDefault="006E0FF0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0C1187" wp14:editId="6DF7FBCD">
                <wp:simplePos x="0" y="0"/>
                <wp:positionH relativeFrom="column">
                  <wp:posOffset>2164715</wp:posOffset>
                </wp:positionH>
                <wp:positionV relativeFrom="paragraph">
                  <wp:posOffset>48895</wp:posOffset>
                </wp:positionV>
                <wp:extent cx="2615187" cy="1327150"/>
                <wp:effectExtent l="0" t="0" r="0" b="6350"/>
                <wp:wrapNone/>
                <wp:docPr id="176834306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187" cy="1327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glow rad="127000">
                            <a:schemeClr val="tx1"/>
                          </a:glow>
                        </a:effectLst>
                      </wps:spPr>
                      <wps:txbx>
                        <w:txbxContent>
                          <w:p w14:paraId="22B970CD" w14:textId="181A2DD1" w:rsidR="000B66F1" w:rsidRDefault="00F93ECD">
                            <w: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50000">
                                        <w14:schemeClr w14:val="accent2"/>
                                      </w14:gs>
                                      <w14:gs w14:pos="100000">
                                        <w14:schemeClr w14:val="bg1"/>
                                      </w14:gs>
                                    </w14:gsLst>
                                    <w14:lin w14:ang="10800000" w14:scaled="0"/>
                                  </w14:gradFill>
                                </w14:textFill>
                              </w:rPr>
                              <w:t>Guess the Australian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C1187" id="Text Box 11" o:spid="_x0000_s1028" type="#_x0000_t202" style="position:absolute;margin-left:170.45pt;margin-top:3.85pt;width:205.9pt;height:10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" filled="f" stroked="f" strokeweight=".5pt">
                <v:textbox>
                  <w:txbxContent>
                    <w:p w14:paraId="22B970CD" w14:textId="181A2DD1" w:rsidR="000B66F1" w:rsidRDefault="00F93ECD">
                      <w: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50000">
                                  <w14:schemeClr w14:val="accent2"/>
                                </w14:gs>
                                <w14:gs w14:pos="100000">
                                  <w14:schemeClr w14:val="bg1"/>
                                </w14:gs>
                              </w14:gsLst>
                              <w14:lin w14:ang="10800000" w14:scaled="0"/>
                            </w14:gradFill>
                          </w14:textFill>
                        </w:rPr>
                        <w:t>Guess the Australian States</w:t>
                      </w:r>
                    </w:p>
                  </w:txbxContent>
                </v:textbox>
              </v:shape>
            </w:pict>
          </mc:Fallback>
        </mc:AlternateContent>
      </w:r>
    </w:p>
    <w:p w14:paraId="1AFFFA1D" w14:textId="77777777" w:rsidR="00E56F35" w:rsidRDefault="00E56F35" w:rsidP="00E56F35">
      <w:pPr>
        <w:rPr>
          <w:noProof/>
          <w:lang w:val="en-US"/>
        </w:rPr>
      </w:pPr>
    </w:p>
    <w:p w14:paraId="692AFB02" w14:textId="77777777" w:rsidR="00E56F35" w:rsidRDefault="00E56F35" w:rsidP="00E56F35">
      <w:pPr>
        <w:rPr>
          <w:noProof/>
          <w:lang w:val="en-US"/>
        </w:rPr>
      </w:pPr>
    </w:p>
    <w:p w14:paraId="30EC58B7" w14:textId="77777777" w:rsidR="00E56F35" w:rsidRDefault="00E56F35" w:rsidP="00E56F35">
      <w:pPr>
        <w:rPr>
          <w:noProof/>
          <w:lang w:val="en-US"/>
        </w:rPr>
      </w:pPr>
    </w:p>
    <w:p w14:paraId="761427EA" w14:textId="77777777" w:rsidR="00E56F35" w:rsidRDefault="00E56F35" w:rsidP="00E56F35">
      <w:pPr>
        <w:rPr>
          <w:noProof/>
          <w:lang w:val="en-US"/>
        </w:rPr>
      </w:pPr>
    </w:p>
    <w:p w14:paraId="7E4C2820" w14:textId="77777777" w:rsidR="00E56F35" w:rsidRDefault="00E56F35" w:rsidP="00E56F35">
      <w:pPr>
        <w:rPr>
          <w:noProof/>
          <w:lang w:val="en-US"/>
        </w:rPr>
      </w:pPr>
    </w:p>
    <w:p w14:paraId="4AAC5806" w14:textId="77777777" w:rsidR="00E56F35" w:rsidRDefault="006E0FF0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AFF298" wp14:editId="6AFA843D">
                <wp:simplePos x="0" y="0"/>
                <wp:positionH relativeFrom="column">
                  <wp:posOffset>2154989</wp:posOffset>
                </wp:positionH>
                <wp:positionV relativeFrom="paragraph">
                  <wp:posOffset>5249</wp:posOffset>
                </wp:positionV>
                <wp:extent cx="2743200" cy="457200"/>
                <wp:effectExtent l="0" t="0" r="0" b="0"/>
                <wp:wrapNone/>
                <wp:docPr id="6449304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57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97E5A6" w14:textId="77777777" w:rsidR="00E56F35" w:rsidRPr="00547CA6" w:rsidRDefault="00F15147" w:rsidP="006E0FF0">
                            <w:pP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47CA6"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Felipe .M Iglesias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FF298" id="Text Box 10" o:spid="_x0000_s1029" type="#_x0000_t202" style="position:absolute;margin-left:169.7pt;margin-top:.4pt;width:3in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" fillcolor="#0c121e [3204]" stroked="f" strokeweight=".5pt">
                <v:textbox>
                  <w:txbxContent>
                    <w:p w14:paraId="2797E5A6" w14:textId="77777777" w:rsidR="00E56F35" w:rsidRPr="00547CA6" w:rsidRDefault="00F15147" w:rsidP="006E0FF0">
                      <w:pP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  <w:r w:rsidRPr="00547CA6"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Felipe .M Iglesias</w:t>
                      </w:r>
                    </w:p>
                  </w:txbxContent>
                </v:textbox>
              </v:shape>
            </w:pict>
          </mc:Fallback>
        </mc:AlternateContent>
      </w:r>
    </w:p>
    <w:p w14:paraId="50B9B685" w14:textId="77777777" w:rsidR="00E56F35" w:rsidRDefault="00E56F35" w:rsidP="00E56F35">
      <w:pPr>
        <w:rPr>
          <w:noProof/>
          <w:lang w:val="en-US"/>
        </w:rPr>
      </w:pPr>
    </w:p>
    <w:p w14:paraId="7F9BEC12" w14:textId="77777777" w:rsidR="00E56F35" w:rsidRDefault="00E56F35" w:rsidP="00E56F35">
      <w:pPr>
        <w:rPr>
          <w:noProof/>
          <w:lang w:val="en-US"/>
        </w:rPr>
      </w:pPr>
    </w:p>
    <w:p w14:paraId="1BBC73FD" w14:textId="0BBC7F3C" w:rsidR="00E56F35" w:rsidRDefault="00E56F35" w:rsidP="00E56F35">
      <w:pPr>
        <w:rPr>
          <w:noProof/>
          <w:lang w:val="en-US"/>
        </w:rPr>
      </w:pPr>
    </w:p>
    <w:p w14:paraId="27BA77B8" w14:textId="5969D47F" w:rsidR="00E56F35" w:rsidRDefault="00F93ECD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AFFBE4" wp14:editId="35D20349">
                <wp:simplePos x="0" y="0"/>
                <wp:positionH relativeFrom="column">
                  <wp:posOffset>2149202</wp:posOffset>
                </wp:positionH>
                <wp:positionV relativeFrom="paragraph">
                  <wp:posOffset>32417</wp:posOffset>
                </wp:positionV>
                <wp:extent cx="2633055" cy="787079"/>
                <wp:effectExtent l="0" t="0" r="0" b="0"/>
                <wp:wrapNone/>
                <wp:docPr id="197260752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055" cy="78707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5277A9" w14:textId="0851606E" w:rsidR="00E56F35" w:rsidRPr="00547CA6" w:rsidRDefault="006E0FF0" w:rsidP="00F15147">
                            <w:pP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Python – Turtle</w:t>
                            </w:r>
                            <w:r w:rsidR="00F93ECD"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 xml:space="preserve"> and Pandas</w:t>
                            </w:r>
                            <w: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 xml:space="preserve"> librar</w:t>
                            </w:r>
                            <w:r w:rsidR="00F93ECD"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FFBE4" id="_x0000_s1030" type="#_x0000_t202" style="position:absolute;margin-left:169.25pt;margin-top:2.55pt;width:207.35pt;height:6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" fillcolor="#0c121e [3204]" stroked="f" strokeweight=".5pt">
                <v:textbox>
                  <w:txbxContent>
                    <w:p w14:paraId="245277A9" w14:textId="0851606E" w:rsidR="00E56F35" w:rsidRPr="00547CA6" w:rsidRDefault="006E0FF0" w:rsidP="00F15147">
                      <w:pP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  <w: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Python – Turtle</w:t>
                      </w:r>
                      <w:r w:rsidR="00F93ECD"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 xml:space="preserve"> and Pandas</w:t>
                      </w:r>
                      <w: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 xml:space="preserve"> librar</w:t>
                      </w:r>
                      <w:r w:rsidR="00F93ECD"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ies</w:t>
                      </w:r>
                    </w:p>
                  </w:txbxContent>
                </v:textbox>
              </v:shape>
            </w:pict>
          </mc:Fallback>
        </mc:AlternateContent>
      </w:r>
    </w:p>
    <w:p w14:paraId="378F9A45" w14:textId="77777777" w:rsidR="00FF6092" w:rsidRDefault="001D5C1B"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4EF50850" wp14:editId="294CBA42">
            <wp:simplePos x="0" y="0"/>
            <wp:positionH relativeFrom="column">
              <wp:posOffset>-146685</wp:posOffset>
            </wp:positionH>
            <wp:positionV relativeFrom="paragraph">
              <wp:posOffset>173355</wp:posOffset>
            </wp:positionV>
            <wp:extent cx="922020" cy="1021080"/>
            <wp:effectExtent l="0" t="0" r="0" b="7620"/>
            <wp:wrapThrough wrapText="bothSides">
              <wp:wrapPolygon edited="0">
                <wp:start x="0" y="0"/>
                <wp:lineTo x="0" y="21358"/>
                <wp:lineTo x="20975" y="21358"/>
                <wp:lineTo x="20975" y="0"/>
                <wp:lineTo x="0" y="0"/>
              </wp:wrapPolygon>
            </wp:wrapThrough>
            <wp:docPr id="488631321" name="Picture 35" descr="A white feather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31321" name="Picture 35" descr="A white feather with a black background&#10;&#10;Description automatically generated"/>
                    <pic:cNvPicPr/>
                  </pic:nvPicPr>
                  <pic:blipFill rotWithShape="1">
                    <a:blip r:embed="rId10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9" t="2334" r="15369" b="13980"/>
                    <a:stretch/>
                  </pic:blipFill>
                  <pic:spPr bwMode="auto">
                    <a:xfrm>
                      <a:off x="0" y="0"/>
                      <a:ext cx="92202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E2D66" w14:textId="77777777" w:rsidR="003A3C24" w:rsidRDefault="003A3C24"/>
    <w:p w14:paraId="6FC05DD8" w14:textId="77777777" w:rsidR="003A3C24" w:rsidRDefault="003A3C24"/>
    <w:p w14:paraId="41DD25B9" w14:textId="77777777" w:rsidR="003A3C24" w:rsidRPr="003A3C24" w:rsidRDefault="003A3C24" w:rsidP="003A3C24">
      <w:bookmarkStart w:id="0" w:name="_Hlk175593025"/>
      <w:bookmarkEnd w:id="0"/>
      <w:r>
        <w:br w:type="page"/>
      </w:r>
    </w:p>
    <w:bookmarkStart w:id="1" w:name="_Toc182604659" w:displacedByCustomXml="next"/>
    <w:sdt>
      <w:sdtPr>
        <w:rPr>
          <w:rFonts w:ascii="Roboto" w:eastAsiaTheme="minorHAnsi" w:hAnsi="Roboto" w:cstheme="minorBidi"/>
          <w:color w:val="0C121E" w:themeColor="accent1"/>
          <w:sz w:val="22"/>
          <w:szCs w:val="22"/>
        </w:rPr>
        <w:id w:val="7190992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FD0698" w14:textId="77777777" w:rsidR="003A3C24" w:rsidRPr="00D80999" w:rsidRDefault="00547CA6" w:rsidP="00D409D4">
          <w:pPr>
            <w:pStyle w:val="Heading1"/>
            <w:rPr>
              <w:rFonts w:ascii="Roboto" w:hAnsi="Roboto" w:cs="Segoe UI Semibold"/>
              <w:szCs w:val="48"/>
              <w14:textFill>
                <w14:gradFill>
                  <w14:gsLst>
                    <w14:gs w14:pos="0">
                      <w14:srgbClr w14:val="002060"/>
                    </w14:gs>
                    <w14:gs w14:pos="52000">
                      <w14:srgbClr w14:val="0070C0"/>
                    </w14:gs>
                    <w14:gs w14:pos="100000">
                      <w14:schemeClr w14:val="bg1">
                        <w14:lumMod w14:val="75000"/>
                      </w14:schemeClr>
                    </w14:gs>
                  </w14:gsLst>
                  <w14:lin w14:ang="10800000" w14:scaled="0"/>
                </w14:gradFill>
              </w14:textFill>
            </w:rPr>
          </w:pPr>
          <w:r w:rsidRPr="00D80999">
            <w:rPr>
              <w:rFonts w:ascii="Roboto" w:hAnsi="Roboto" w:cs="Segoe UI Semibold"/>
              <w:szCs w:val="48"/>
              <w14:textFill>
                <w14:gradFill>
                  <w14:gsLst>
                    <w14:gs w14:pos="0">
                      <w14:srgbClr w14:val="002060"/>
                    </w14:gs>
                    <w14:gs w14:pos="52000">
                      <w14:srgbClr w14:val="0070C0"/>
                    </w14:gs>
                    <w14:gs w14:pos="100000">
                      <w14:schemeClr w14:val="bg1">
                        <w14:lumMod w14:val="75000"/>
                      </w14:schemeClr>
                    </w14:gs>
                  </w14:gsLst>
                  <w14:lin w14:ang="10800000" w14:scaled="0"/>
                </w14:gradFill>
              </w14:textFill>
            </w:rPr>
            <w:t>CON</w:t>
          </w:r>
          <w:r w:rsidR="00D409D4" w:rsidRPr="00D80999">
            <w:rPr>
              <w:rFonts w:ascii="Roboto" w:hAnsi="Roboto" w:cs="Segoe UI Semibold"/>
              <w:szCs w:val="48"/>
              <w14:textFill>
                <w14:gradFill>
                  <w14:gsLst>
                    <w14:gs w14:pos="0">
                      <w14:srgbClr w14:val="002060"/>
                    </w14:gs>
                    <w14:gs w14:pos="52000">
                      <w14:srgbClr w14:val="0070C0"/>
                    </w14:gs>
                    <w14:gs w14:pos="100000">
                      <w14:schemeClr w14:val="bg1">
                        <w14:lumMod w14:val="75000"/>
                      </w14:schemeClr>
                    </w14:gs>
                  </w14:gsLst>
                  <w14:lin w14:ang="10800000" w14:scaled="0"/>
                </w14:gradFill>
              </w14:textFill>
            </w:rPr>
            <w:t>TENT</w:t>
          </w:r>
          <w:bookmarkEnd w:id="1"/>
        </w:p>
        <w:p w14:paraId="14F2CDA3" w14:textId="77777777" w:rsidR="003A3C24" w:rsidRPr="00D80999" w:rsidRDefault="003A3C24" w:rsidP="00230F31">
          <w:pPr>
            <w:rPr>
              <w:lang w:val="en-US"/>
            </w:rPr>
          </w:pPr>
        </w:p>
        <w:p w14:paraId="5979A343" w14:textId="39D3B2DF" w:rsidR="00603B32" w:rsidRPr="00603B32" w:rsidRDefault="003A3C2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r w:rsidRPr="00706645">
            <w:fldChar w:fldCharType="begin"/>
          </w:r>
          <w:r w:rsidRPr="00706645">
            <w:instrText xml:space="preserve"> TOC \o "1-3" \h \z \u </w:instrText>
          </w:r>
          <w:r w:rsidRPr="00706645">
            <w:fldChar w:fldCharType="separate"/>
          </w:r>
          <w:hyperlink w:anchor="_Toc182604659" w:history="1">
            <w:r w:rsidR="00603B32" w:rsidRPr="00603B32">
              <w:rPr>
                <w:rStyle w:val="Hyperlink"/>
                <w:rFonts w:cs="Segoe UI Semibold"/>
                <w:noProof/>
                <w:color w:val="002060"/>
              </w:rPr>
              <w:t>CONTENT</w:t>
            </w:r>
            <w:r w:rsidR="00603B32" w:rsidRPr="00603B32">
              <w:rPr>
                <w:noProof/>
                <w:webHidden/>
              </w:rPr>
              <w:tab/>
            </w:r>
            <w:r w:rsidR="00603B32" w:rsidRPr="00603B32">
              <w:rPr>
                <w:noProof/>
                <w:webHidden/>
              </w:rPr>
              <w:fldChar w:fldCharType="begin"/>
            </w:r>
            <w:r w:rsidR="00603B32" w:rsidRPr="00603B32">
              <w:rPr>
                <w:noProof/>
                <w:webHidden/>
              </w:rPr>
              <w:instrText xml:space="preserve"> PAGEREF _Toc182604659 \h </w:instrText>
            </w:r>
            <w:r w:rsidR="00603B32" w:rsidRPr="00603B32">
              <w:rPr>
                <w:noProof/>
                <w:webHidden/>
              </w:rPr>
            </w:r>
            <w:r w:rsidR="00603B32" w:rsidRPr="00603B32">
              <w:rPr>
                <w:noProof/>
                <w:webHidden/>
              </w:rPr>
              <w:fldChar w:fldCharType="separate"/>
            </w:r>
            <w:r w:rsidR="00603B32" w:rsidRPr="00603B32">
              <w:rPr>
                <w:noProof/>
                <w:webHidden/>
              </w:rPr>
              <w:t>1</w:t>
            </w:r>
            <w:r w:rsidR="00603B32" w:rsidRPr="00603B32">
              <w:rPr>
                <w:noProof/>
                <w:webHidden/>
              </w:rPr>
              <w:fldChar w:fldCharType="end"/>
            </w:r>
          </w:hyperlink>
        </w:p>
        <w:p w14:paraId="2A791BDB" w14:textId="3B32481B" w:rsidR="00603B32" w:rsidRPr="00603B32" w:rsidRDefault="00603B3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hyperlink w:anchor="_Toc182604660" w:history="1">
            <w:r w:rsidRPr="00603B32">
              <w:rPr>
                <w:rStyle w:val="Hyperlink"/>
                <w:rFonts w:cs="Segoe UI Semibold"/>
                <w:noProof/>
                <w:color w:val="002060"/>
              </w:rPr>
              <w:t>EXECUTIVE SUMMARY</w:t>
            </w:r>
            <w:r w:rsidRPr="00603B32">
              <w:rPr>
                <w:noProof/>
                <w:webHidden/>
              </w:rPr>
              <w:tab/>
            </w:r>
            <w:r w:rsidRPr="00603B32">
              <w:rPr>
                <w:noProof/>
                <w:webHidden/>
              </w:rPr>
              <w:fldChar w:fldCharType="begin"/>
            </w:r>
            <w:r w:rsidRPr="00603B32">
              <w:rPr>
                <w:noProof/>
                <w:webHidden/>
              </w:rPr>
              <w:instrText xml:space="preserve"> PAGEREF _Toc182604660 \h </w:instrText>
            </w:r>
            <w:r w:rsidRPr="00603B32">
              <w:rPr>
                <w:noProof/>
                <w:webHidden/>
              </w:rPr>
            </w:r>
            <w:r w:rsidRPr="00603B32">
              <w:rPr>
                <w:noProof/>
                <w:webHidden/>
              </w:rPr>
              <w:fldChar w:fldCharType="separate"/>
            </w:r>
            <w:r w:rsidRPr="00603B32">
              <w:rPr>
                <w:noProof/>
                <w:webHidden/>
              </w:rPr>
              <w:t>2</w:t>
            </w:r>
            <w:r w:rsidRPr="00603B32">
              <w:rPr>
                <w:noProof/>
                <w:webHidden/>
              </w:rPr>
              <w:fldChar w:fldCharType="end"/>
            </w:r>
          </w:hyperlink>
        </w:p>
        <w:p w14:paraId="032E6439" w14:textId="02604D8F" w:rsidR="00603B32" w:rsidRPr="00603B32" w:rsidRDefault="00603B3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hyperlink w:anchor="_Toc182604661" w:history="1">
            <w:r w:rsidRPr="00603B32">
              <w:rPr>
                <w:rStyle w:val="Hyperlink"/>
                <w:rFonts w:cs="Segoe UI Semibold"/>
                <w:noProof/>
                <w:color w:val="002060"/>
              </w:rPr>
              <w:t>Python Installation</w:t>
            </w:r>
            <w:r w:rsidRPr="00603B32">
              <w:rPr>
                <w:noProof/>
                <w:webHidden/>
              </w:rPr>
              <w:tab/>
            </w:r>
            <w:r w:rsidRPr="00603B32">
              <w:rPr>
                <w:noProof/>
                <w:webHidden/>
              </w:rPr>
              <w:fldChar w:fldCharType="begin"/>
            </w:r>
            <w:r w:rsidRPr="00603B32">
              <w:rPr>
                <w:noProof/>
                <w:webHidden/>
              </w:rPr>
              <w:instrText xml:space="preserve"> PAGEREF _Toc182604661 \h </w:instrText>
            </w:r>
            <w:r w:rsidRPr="00603B32">
              <w:rPr>
                <w:noProof/>
                <w:webHidden/>
              </w:rPr>
            </w:r>
            <w:r w:rsidRPr="00603B32">
              <w:rPr>
                <w:noProof/>
                <w:webHidden/>
              </w:rPr>
              <w:fldChar w:fldCharType="separate"/>
            </w:r>
            <w:r w:rsidRPr="00603B32">
              <w:rPr>
                <w:noProof/>
                <w:webHidden/>
              </w:rPr>
              <w:t>3</w:t>
            </w:r>
            <w:r w:rsidRPr="00603B32">
              <w:rPr>
                <w:noProof/>
                <w:webHidden/>
              </w:rPr>
              <w:fldChar w:fldCharType="end"/>
            </w:r>
          </w:hyperlink>
        </w:p>
        <w:p w14:paraId="25C79302" w14:textId="4E492820" w:rsidR="00603B32" w:rsidRPr="00603B32" w:rsidRDefault="00603B3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hyperlink w:anchor="_Toc182604662" w:history="1">
            <w:r w:rsidRPr="00603B32">
              <w:rPr>
                <w:rStyle w:val="Hyperlink"/>
                <w:rFonts w:cs="Segoe UI Semibold"/>
                <w:noProof/>
                <w:color w:val="002060"/>
              </w:rPr>
              <w:t>Execute the game</w:t>
            </w:r>
            <w:r w:rsidRPr="00603B32">
              <w:rPr>
                <w:noProof/>
                <w:webHidden/>
              </w:rPr>
              <w:tab/>
            </w:r>
            <w:r w:rsidRPr="00603B32">
              <w:rPr>
                <w:noProof/>
                <w:webHidden/>
              </w:rPr>
              <w:fldChar w:fldCharType="begin"/>
            </w:r>
            <w:r w:rsidRPr="00603B32">
              <w:rPr>
                <w:noProof/>
                <w:webHidden/>
              </w:rPr>
              <w:instrText xml:space="preserve"> PAGEREF _Toc182604662 \h </w:instrText>
            </w:r>
            <w:r w:rsidRPr="00603B32">
              <w:rPr>
                <w:noProof/>
                <w:webHidden/>
              </w:rPr>
            </w:r>
            <w:r w:rsidRPr="00603B32">
              <w:rPr>
                <w:noProof/>
                <w:webHidden/>
              </w:rPr>
              <w:fldChar w:fldCharType="separate"/>
            </w:r>
            <w:r w:rsidRPr="00603B32">
              <w:rPr>
                <w:noProof/>
                <w:webHidden/>
              </w:rPr>
              <w:t>6</w:t>
            </w:r>
            <w:r w:rsidRPr="00603B32">
              <w:rPr>
                <w:noProof/>
                <w:webHidden/>
              </w:rPr>
              <w:fldChar w:fldCharType="end"/>
            </w:r>
          </w:hyperlink>
        </w:p>
        <w:p w14:paraId="745F8553" w14:textId="756A64BF" w:rsidR="00603B32" w:rsidRPr="00603B32" w:rsidRDefault="00603B32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hyperlink w:anchor="_Toc182604663" w:history="1">
            <w:r w:rsidRPr="00603B32">
              <w:rPr>
                <w:rStyle w:val="Hyperlink"/>
                <w:rFonts w:cs="Segoe UI Semibold"/>
                <w:noProof/>
                <w:color w:val="002060"/>
              </w:rPr>
              <w:t>APPENDIX</w:t>
            </w:r>
            <w:r w:rsidRPr="00603B32">
              <w:rPr>
                <w:noProof/>
                <w:webHidden/>
              </w:rPr>
              <w:tab/>
            </w:r>
            <w:r w:rsidRPr="00603B32">
              <w:rPr>
                <w:noProof/>
                <w:webHidden/>
              </w:rPr>
              <w:fldChar w:fldCharType="begin"/>
            </w:r>
            <w:r w:rsidRPr="00603B32">
              <w:rPr>
                <w:noProof/>
                <w:webHidden/>
              </w:rPr>
              <w:instrText xml:space="preserve"> PAGEREF _Toc182604663 \h </w:instrText>
            </w:r>
            <w:r w:rsidRPr="00603B32">
              <w:rPr>
                <w:noProof/>
                <w:webHidden/>
              </w:rPr>
            </w:r>
            <w:r w:rsidRPr="00603B32">
              <w:rPr>
                <w:noProof/>
                <w:webHidden/>
              </w:rPr>
              <w:fldChar w:fldCharType="separate"/>
            </w:r>
            <w:r w:rsidRPr="00603B32">
              <w:rPr>
                <w:noProof/>
                <w:webHidden/>
              </w:rPr>
              <w:t>10</w:t>
            </w:r>
            <w:r w:rsidRPr="00603B32">
              <w:rPr>
                <w:noProof/>
                <w:webHidden/>
              </w:rPr>
              <w:fldChar w:fldCharType="end"/>
            </w:r>
          </w:hyperlink>
        </w:p>
        <w:p w14:paraId="3DCFB2AB" w14:textId="0F8AAA94" w:rsidR="003A3C24" w:rsidRPr="006106F0" w:rsidRDefault="003A3C24" w:rsidP="003A3C24">
          <w:pPr>
            <w:rPr>
              <w:color w:val="0C121E" w:themeColor="accent1"/>
            </w:rPr>
          </w:pPr>
          <w:r w:rsidRPr="00706645">
            <w:rPr>
              <w:b/>
              <w:bCs/>
              <w:noProof/>
            </w:rPr>
            <w:fldChar w:fldCharType="end"/>
          </w:r>
        </w:p>
      </w:sdtContent>
    </w:sdt>
    <w:p w14:paraId="64062DC6" w14:textId="77777777" w:rsidR="003A3C24" w:rsidRDefault="003A3C24"/>
    <w:p w14:paraId="5C16F519" w14:textId="77777777" w:rsidR="003A3C24" w:rsidRDefault="003A3C24"/>
    <w:p w14:paraId="77C596B2" w14:textId="77777777" w:rsidR="003A3C24" w:rsidRDefault="003A3C24"/>
    <w:p w14:paraId="723329F7" w14:textId="77777777" w:rsidR="003A3C24" w:rsidRDefault="003A3C24"/>
    <w:p w14:paraId="2FDDD9F3" w14:textId="77777777" w:rsidR="003A3C24" w:rsidRDefault="003A3C24"/>
    <w:p w14:paraId="6CFF046F" w14:textId="77777777" w:rsidR="003A3C24" w:rsidRDefault="003A3C24"/>
    <w:p w14:paraId="0E5A0945" w14:textId="77777777" w:rsidR="003A3C24" w:rsidRDefault="003A3C24"/>
    <w:p w14:paraId="2F2241C2" w14:textId="77777777" w:rsidR="003A3C24" w:rsidRDefault="003A3C24" w:rsidP="0072500A"/>
    <w:p w14:paraId="504170F7" w14:textId="77777777" w:rsidR="003A3C24" w:rsidRDefault="003A3C24"/>
    <w:p w14:paraId="79978420" w14:textId="77777777" w:rsidR="003A3C24" w:rsidRDefault="003A3C24"/>
    <w:p w14:paraId="44B4BC02" w14:textId="77777777" w:rsidR="003A3C24" w:rsidRDefault="003A3C24"/>
    <w:p w14:paraId="649D6048" w14:textId="77777777" w:rsidR="003A3C24" w:rsidRDefault="003A3C24"/>
    <w:p w14:paraId="048395E8" w14:textId="77777777" w:rsidR="003A3C24" w:rsidRDefault="003A3C24"/>
    <w:p w14:paraId="471AA066" w14:textId="77777777" w:rsidR="003A3C24" w:rsidRDefault="003A3C24"/>
    <w:p w14:paraId="63884EF5" w14:textId="77777777" w:rsidR="003A3C24" w:rsidRDefault="003A3C24"/>
    <w:p w14:paraId="7F49E80A" w14:textId="77777777" w:rsidR="003A3C24" w:rsidRDefault="003A3C24"/>
    <w:p w14:paraId="5157BC12" w14:textId="77777777" w:rsidR="003A3C24" w:rsidRDefault="003A3C24"/>
    <w:p w14:paraId="2DD6E2DF" w14:textId="77777777" w:rsidR="003A3C24" w:rsidRDefault="003A3C24"/>
    <w:p w14:paraId="27CA40CE" w14:textId="77777777" w:rsidR="003A3C24" w:rsidRDefault="003A3C24"/>
    <w:p w14:paraId="1524F6BB" w14:textId="77777777" w:rsidR="003A3C24" w:rsidRDefault="003A3C24"/>
    <w:p w14:paraId="461A19E2" w14:textId="77777777" w:rsidR="003A3C24" w:rsidRDefault="003A3C24"/>
    <w:p w14:paraId="725FC48C" w14:textId="77777777" w:rsidR="003A3C24" w:rsidRDefault="003A3C24"/>
    <w:p w14:paraId="5F0419B5" w14:textId="77777777" w:rsidR="003A3C24" w:rsidRDefault="003A3C24"/>
    <w:p w14:paraId="2F6E2D57" w14:textId="54D4CBEE" w:rsidR="006E0618" w:rsidRPr="006E0618" w:rsidRDefault="006E0618" w:rsidP="006E0618">
      <w:pPr>
        <w:tabs>
          <w:tab w:val="left" w:pos="970"/>
        </w:tabs>
      </w:pPr>
      <w:r>
        <w:lastRenderedPageBreak/>
        <w:tab/>
      </w:r>
    </w:p>
    <w:p w14:paraId="30CE30E8" w14:textId="54D4CBEE" w:rsidR="00230F31" w:rsidRPr="00D80999" w:rsidRDefault="0072500A" w:rsidP="00706645">
      <w:pPr>
        <w:pStyle w:val="Heading1"/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</w:pPr>
      <w:bookmarkStart w:id="2" w:name="_Toc182604660"/>
      <w:r w:rsidRPr="00D80999"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  <w:t>EXECUTIVE SUMMARY</w:t>
      </w:r>
      <w:bookmarkEnd w:id="2"/>
    </w:p>
    <w:p w14:paraId="71370700" w14:textId="77777777" w:rsidR="00FA4A5B" w:rsidRPr="0072500A" w:rsidRDefault="00FA4A5B" w:rsidP="00706645"/>
    <w:p w14:paraId="67147938" w14:textId="26F50BA1" w:rsidR="00702C7D" w:rsidRPr="0072500A" w:rsidRDefault="00B235E9" w:rsidP="00706645">
      <w:r w:rsidRPr="0072500A">
        <w:t xml:space="preserve">In this document we are going to </w:t>
      </w:r>
      <w:r w:rsidR="00D25F8B">
        <w:t xml:space="preserve">explain how to run the </w:t>
      </w:r>
      <w:r w:rsidR="00F93ECD">
        <w:t>Australian states</w:t>
      </w:r>
      <w:r w:rsidR="00D25F8B">
        <w:t xml:space="preserve"> game. </w:t>
      </w:r>
    </w:p>
    <w:p w14:paraId="177B3AAE" w14:textId="77777777" w:rsidR="00FA061B" w:rsidRPr="0072500A" w:rsidRDefault="00FA061B" w:rsidP="00706645">
      <w:pPr>
        <w:rPr>
          <w:color w:val="131926" w:themeColor="text1"/>
        </w:rPr>
      </w:pPr>
    </w:p>
    <w:p w14:paraId="6D86D6D0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68EBCCD7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391E47DF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59B801D7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032B680E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3343977C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431744F1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6EBCBAAC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5952529E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4638543C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A045DA8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1489EA66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09F201FB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2442B322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2DDED4A1" w14:textId="77777777" w:rsidR="00EE76F7" w:rsidRPr="00FC1744" w:rsidRDefault="00EE76F7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588FDD95" w14:textId="77777777" w:rsidR="00EE76F7" w:rsidRPr="00FC1744" w:rsidRDefault="00EE76F7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223486B4" w14:textId="77777777" w:rsidR="003D51E3" w:rsidRPr="00FC1744" w:rsidRDefault="003D51E3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54207E9B" w14:textId="77777777" w:rsidR="003D51E3" w:rsidRPr="00FC1744" w:rsidRDefault="003D51E3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DA5EAA1" w14:textId="77777777" w:rsidR="003D51E3" w:rsidRPr="00FC1744" w:rsidRDefault="003D51E3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61271906" w14:textId="77777777" w:rsidR="00FA061B" w:rsidRDefault="00FA061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33F7E2CE" w14:textId="77777777" w:rsidR="00692A71" w:rsidRDefault="00692A7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47C4DAB1" w14:textId="77777777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66069AAE" w14:textId="77777777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2668F202" w14:textId="77777777" w:rsidR="00D25F8B" w:rsidRDefault="00D25F8B" w:rsidP="00706645">
      <w:pPr>
        <w:pStyle w:val="Heading1"/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</w:pPr>
      <w:bookmarkStart w:id="3" w:name="_Toc182604661"/>
      <w:r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  <w:lastRenderedPageBreak/>
        <w:t>Python Installation</w:t>
      </w:r>
      <w:bookmarkEnd w:id="3"/>
    </w:p>
    <w:p w14:paraId="231906AD" w14:textId="77777777" w:rsidR="00D25F8B" w:rsidRDefault="00D25F8B" w:rsidP="00706645"/>
    <w:p w14:paraId="1221ED6C" w14:textId="77777777" w:rsidR="00D25F8B" w:rsidRDefault="00D25F8B" w:rsidP="00706645">
      <w:r w:rsidRPr="00262369">
        <w:t>To start with</w:t>
      </w:r>
      <w:r>
        <w:t xml:space="preserve"> the program, we will need to install the latest version of Python. If you already have it installed skip this part.</w:t>
      </w:r>
    </w:p>
    <w:p w14:paraId="3A9E0228" w14:textId="77777777" w:rsidR="00D25F8B" w:rsidRDefault="00D25F8B" w:rsidP="00706645"/>
    <w:p w14:paraId="5AC57BAA" w14:textId="77777777" w:rsidR="00D25F8B" w:rsidRPr="00D25F8B" w:rsidRDefault="00D25F8B" w:rsidP="00706645">
      <w:pPr>
        <w:pStyle w:val="ListParagraph"/>
        <w:numPr>
          <w:ilvl w:val="0"/>
          <w:numId w:val="15"/>
        </w:numPr>
      </w:pPr>
      <w:r w:rsidRPr="00D25F8B">
        <w:t xml:space="preserve">To do this put your cursor on the link at the </w:t>
      </w:r>
      <w:hyperlink w:anchor="_APPENDIX" w:history="1">
        <w:r w:rsidRPr="00D25F8B">
          <w:rPr>
            <w:rStyle w:val="Hyperlink"/>
            <w:color w:val="0070C0"/>
          </w:rPr>
          <w:t>appendix section</w:t>
        </w:r>
      </w:hyperlink>
      <w:r w:rsidRPr="00D25F8B">
        <w:t xml:space="preserve">, use </w:t>
      </w:r>
      <w:r w:rsidRPr="00D25F8B">
        <w:rPr>
          <w:color w:val="0070C0"/>
        </w:rPr>
        <w:t xml:space="preserve">Ctrl + right click </w:t>
      </w:r>
      <w:r w:rsidRPr="00D25F8B">
        <w:t>to follow the link and download the latest version on your computer.</w:t>
      </w:r>
    </w:p>
    <w:p w14:paraId="65261F5E" w14:textId="77777777" w:rsidR="00D25F8B" w:rsidRPr="00F73D8A" w:rsidRDefault="00D25F8B" w:rsidP="00706645">
      <w:pPr>
        <w:pStyle w:val="ListParagraph"/>
        <w:ind w:left="360"/>
      </w:pPr>
    </w:p>
    <w:p w14:paraId="028E4799" w14:textId="77777777" w:rsidR="00D25F8B" w:rsidRDefault="00D25F8B" w:rsidP="00706645">
      <w:r>
        <w:rPr>
          <w:noProof/>
        </w:rPr>
        <w:drawing>
          <wp:inline distT="0" distB="0" distL="0" distR="0" wp14:anchorId="7F923D9B" wp14:editId="12B9DA0C">
            <wp:extent cx="4709208" cy="3450503"/>
            <wp:effectExtent l="19050" t="19050" r="15240" b="17145"/>
            <wp:docPr id="47804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41157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664" cy="3458897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75D6205" w14:textId="77777777" w:rsidR="00D25F8B" w:rsidRDefault="00D25F8B" w:rsidP="00706645"/>
    <w:p w14:paraId="44861E74" w14:textId="77777777" w:rsidR="00D25F8B" w:rsidRPr="00D25F8B" w:rsidRDefault="00D25F8B" w:rsidP="00706645">
      <w:pPr>
        <w:pStyle w:val="ListParagraph"/>
        <w:numPr>
          <w:ilvl w:val="0"/>
          <w:numId w:val="15"/>
        </w:numPr>
      </w:pPr>
      <w:r w:rsidRPr="00D25F8B">
        <w:t>Chose the version for your operating system.</w:t>
      </w:r>
    </w:p>
    <w:p w14:paraId="684B214E" w14:textId="77777777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25498D05" w14:textId="77777777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9BB019D" wp14:editId="1639D149">
            <wp:simplePos x="1101283" y="7455784"/>
            <wp:positionH relativeFrom="column">
              <wp:align>left</wp:align>
            </wp:positionH>
            <wp:positionV relativeFrom="paragraph">
              <wp:align>top</wp:align>
            </wp:positionV>
            <wp:extent cx="4795883" cy="1466850"/>
            <wp:effectExtent l="19050" t="19050" r="24130" b="19050"/>
            <wp:wrapSquare wrapText="bothSides"/>
            <wp:docPr id="6375556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55665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883" cy="1466850"/>
                    </a:xfrm>
                    <a:prstGeom prst="rect">
                      <a:avLst/>
                    </a:prstGeom>
                    <a:ln w="952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11B3D0EF" w14:textId="77777777" w:rsidR="00D25F8B" w:rsidRPr="00D25F8B" w:rsidRDefault="00D25F8B" w:rsidP="00706645">
      <w:pPr>
        <w:rPr>
          <w:rFonts w:ascii="Orbitron" w:hAnsi="Orbitron"/>
        </w:rPr>
      </w:pPr>
    </w:p>
    <w:p w14:paraId="3A632BAE" w14:textId="77777777" w:rsidR="00D25F8B" w:rsidRPr="00D25F8B" w:rsidRDefault="00D25F8B" w:rsidP="00706645">
      <w:pPr>
        <w:rPr>
          <w:rFonts w:ascii="Orbitron" w:hAnsi="Orbitron"/>
        </w:rPr>
      </w:pPr>
    </w:p>
    <w:p w14:paraId="098F774C" w14:textId="77777777" w:rsidR="00D25F8B" w:rsidRPr="00D25F8B" w:rsidRDefault="00D25F8B" w:rsidP="00706645">
      <w:pPr>
        <w:rPr>
          <w:rFonts w:ascii="Orbitron" w:hAnsi="Orbitron"/>
        </w:rPr>
      </w:pPr>
    </w:p>
    <w:p w14:paraId="5FE06437" w14:textId="77777777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3E71885E" w14:textId="77777777" w:rsidR="00692A71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  <w:r>
        <w:rPr>
          <w:rFonts w:ascii="Orbitron" w:hAnsi="Orbitron"/>
          <w:color w:val="0C121E" w:themeColor="accent1"/>
        </w:rPr>
        <w:br w:type="textWrapping" w:clear="all"/>
      </w:r>
    </w:p>
    <w:p w14:paraId="248957B1" w14:textId="77777777" w:rsidR="00D25F8B" w:rsidRDefault="00D25F8B" w:rsidP="00706645">
      <w:pPr>
        <w:pStyle w:val="ListParagraph"/>
        <w:numPr>
          <w:ilvl w:val="0"/>
          <w:numId w:val="15"/>
        </w:numPr>
      </w:pPr>
      <w:r w:rsidRPr="00F73D8A">
        <w:lastRenderedPageBreak/>
        <w:t>Once downloaded, run through the installation process.</w:t>
      </w:r>
      <w:r>
        <w:t xml:space="preserve"> </w:t>
      </w:r>
      <w:r w:rsidRPr="00F73D8A">
        <w:t xml:space="preserve">From the install screen, </w:t>
      </w:r>
      <w:r>
        <w:t>check</w:t>
      </w:r>
      <w:r w:rsidRPr="00F73D8A">
        <w:t xml:space="preserve"> the</w:t>
      </w:r>
      <w:r w:rsidRPr="00F73D8A">
        <w:rPr>
          <w:b/>
          <w:bCs/>
        </w:rPr>
        <w:t xml:space="preserve"> </w:t>
      </w:r>
      <w:r w:rsidRPr="00D25F8B">
        <w:rPr>
          <w:color w:val="0070C0"/>
        </w:rPr>
        <w:t>add python.exe to PATH</w:t>
      </w:r>
      <w:r>
        <w:t>. T</w:t>
      </w:r>
      <w:r w:rsidRPr="00320015">
        <w:t>his means that running Python can be do</w:t>
      </w:r>
      <w:r>
        <w:t>n</w:t>
      </w:r>
      <w:r w:rsidRPr="00320015">
        <w:t>e from anywhere on your system.</w:t>
      </w:r>
      <w:r>
        <w:t xml:space="preserve"> </w:t>
      </w:r>
      <w:r w:rsidRPr="00320015">
        <w:t>Once completed, click on close.</w:t>
      </w:r>
    </w:p>
    <w:p w14:paraId="43F5D719" w14:textId="77777777" w:rsidR="00D25F8B" w:rsidRDefault="00D25F8B" w:rsidP="00706645">
      <w:pPr>
        <w:pStyle w:val="ListParagraph"/>
        <w:ind w:left="360"/>
      </w:pPr>
    </w:p>
    <w:p w14:paraId="4949C3F5" w14:textId="77777777" w:rsidR="00D25F8B" w:rsidRDefault="00D25F8B" w:rsidP="00706645">
      <w:r>
        <w:rPr>
          <w:noProof/>
        </w:rPr>
        <w:drawing>
          <wp:inline distT="0" distB="0" distL="0" distR="0" wp14:anchorId="431E8AB4" wp14:editId="05BBE32D">
            <wp:extent cx="5400040" cy="3254375"/>
            <wp:effectExtent l="19050" t="19050" r="10160" b="22225"/>
            <wp:docPr id="638638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38827" name="Picture 6386388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DEF5ABB" w14:textId="77777777" w:rsidR="00D25F8B" w:rsidRDefault="00D25F8B" w:rsidP="00706645"/>
    <w:p w14:paraId="527891C6" w14:textId="77777777" w:rsidR="00D25F8B" w:rsidRDefault="00D25F8B" w:rsidP="00706645">
      <w:pPr>
        <w:pStyle w:val="ListParagraph"/>
        <w:numPr>
          <w:ilvl w:val="0"/>
          <w:numId w:val="15"/>
        </w:numPr>
      </w:pPr>
      <w:r w:rsidRPr="00320015">
        <w:t xml:space="preserve">From here, click on </w:t>
      </w:r>
      <w:proofErr w:type="gramStart"/>
      <w:r w:rsidRPr="00D25F8B">
        <w:rPr>
          <w:color w:val="0070C0"/>
        </w:rPr>
        <w:t>Disable</w:t>
      </w:r>
      <w:proofErr w:type="gramEnd"/>
      <w:r w:rsidRPr="00D25F8B">
        <w:rPr>
          <w:color w:val="0070C0"/>
        </w:rPr>
        <w:t xml:space="preserve"> Path length limit</w:t>
      </w:r>
      <w:r w:rsidRPr="004951B1">
        <w:t>.</w:t>
      </w:r>
    </w:p>
    <w:p w14:paraId="767D2A99" w14:textId="77777777" w:rsidR="00D25F8B" w:rsidRDefault="00D25F8B" w:rsidP="00706645">
      <w:pPr>
        <w:pStyle w:val="ListParagraph"/>
        <w:ind w:left="360"/>
      </w:pPr>
    </w:p>
    <w:p w14:paraId="3AD82F56" w14:textId="77777777" w:rsidR="00D25F8B" w:rsidRDefault="00D25F8B" w:rsidP="00706645">
      <w:pPr>
        <w:pStyle w:val="ListParagraph"/>
        <w:ind w:left="360"/>
      </w:pPr>
      <w:r>
        <w:rPr>
          <w:noProof/>
        </w:rPr>
        <w:drawing>
          <wp:inline distT="0" distB="0" distL="0" distR="0" wp14:anchorId="1406E947" wp14:editId="682FF78C">
            <wp:extent cx="5400040" cy="3314700"/>
            <wp:effectExtent l="19050" t="19050" r="10160" b="19050"/>
            <wp:docPr id="14947414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41418" name="Picture 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29CC48C" w14:textId="77777777" w:rsidR="00D25F8B" w:rsidRDefault="00D25F8B" w:rsidP="00706645">
      <w:pPr>
        <w:pStyle w:val="ListParagraph"/>
        <w:ind w:left="360"/>
      </w:pPr>
    </w:p>
    <w:p w14:paraId="232CDB38" w14:textId="77777777" w:rsidR="00D25F8B" w:rsidRDefault="00D25F8B" w:rsidP="00706645">
      <w:pPr>
        <w:pStyle w:val="ListParagraph"/>
        <w:ind w:left="360"/>
      </w:pPr>
    </w:p>
    <w:p w14:paraId="0AE2BB34" w14:textId="77777777" w:rsidR="00D25F8B" w:rsidRDefault="00D25F8B" w:rsidP="00706645">
      <w:pPr>
        <w:pStyle w:val="ListParagraph"/>
        <w:numPr>
          <w:ilvl w:val="0"/>
          <w:numId w:val="15"/>
        </w:numPr>
      </w:pPr>
      <w:r w:rsidRPr="00320015">
        <w:lastRenderedPageBreak/>
        <w:t> Once completed, you will see the following</w:t>
      </w:r>
      <w:r>
        <w:t>:</w:t>
      </w:r>
    </w:p>
    <w:p w14:paraId="373474C9" w14:textId="77777777" w:rsidR="00D25F8B" w:rsidRDefault="00D25F8B" w:rsidP="00706645">
      <w:r>
        <w:rPr>
          <w:noProof/>
        </w:rPr>
        <w:drawing>
          <wp:inline distT="0" distB="0" distL="0" distR="0" wp14:anchorId="13389CE4" wp14:editId="7DE780EF">
            <wp:extent cx="5400040" cy="3299460"/>
            <wp:effectExtent l="19050" t="19050" r="10160" b="15240"/>
            <wp:docPr id="876082063" name="Picture 6" descr="A yellow figur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82063" name="Picture 6" descr="A yellow figure with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946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2711404" w14:textId="77777777" w:rsidR="00D25F8B" w:rsidRDefault="00D25F8B" w:rsidP="00706645">
      <w:pPr>
        <w:pStyle w:val="ListParagraph"/>
        <w:ind w:left="360"/>
      </w:pPr>
    </w:p>
    <w:p w14:paraId="7719C4DA" w14:textId="77777777" w:rsidR="00D25F8B" w:rsidRDefault="00D25F8B" w:rsidP="00706645">
      <w:pPr>
        <w:pStyle w:val="ListParagraph"/>
        <w:ind w:left="360"/>
      </w:pPr>
    </w:p>
    <w:p w14:paraId="32A1D283" w14:textId="77777777" w:rsidR="00D25F8B" w:rsidRDefault="00D25F8B" w:rsidP="00706645">
      <w:pPr>
        <w:pStyle w:val="ListParagraph"/>
        <w:ind w:left="360"/>
      </w:pPr>
    </w:p>
    <w:p w14:paraId="0515B40D" w14:textId="77777777" w:rsidR="00D25F8B" w:rsidRDefault="00D25F8B" w:rsidP="00706645">
      <w:pPr>
        <w:pStyle w:val="ListParagraph"/>
        <w:ind w:left="360"/>
      </w:pPr>
    </w:p>
    <w:p w14:paraId="2CA8FCA3" w14:textId="77777777" w:rsidR="00D25F8B" w:rsidRDefault="00D25F8B" w:rsidP="00706645">
      <w:pPr>
        <w:pStyle w:val="ListParagraph"/>
        <w:ind w:left="360"/>
      </w:pPr>
    </w:p>
    <w:p w14:paraId="69F0CF9B" w14:textId="77777777" w:rsidR="00D25F8B" w:rsidRDefault="00D25F8B" w:rsidP="00706645">
      <w:pPr>
        <w:pStyle w:val="ListParagraph"/>
        <w:ind w:left="360"/>
      </w:pPr>
    </w:p>
    <w:p w14:paraId="565957B5" w14:textId="77777777" w:rsidR="00D25F8B" w:rsidRDefault="00D25F8B" w:rsidP="00706645">
      <w:pPr>
        <w:pStyle w:val="ListParagraph"/>
        <w:ind w:left="360"/>
      </w:pPr>
    </w:p>
    <w:p w14:paraId="3C8691E5" w14:textId="77777777" w:rsidR="00D25F8B" w:rsidRDefault="00D25F8B" w:rsidP="00706645">
      <w:pPr>
        <w:pStyle w:val="ListParagraph"/>
        <w:ind w:left="360"/>
      </w:pPr>
    </w:p>
    <w:p w14:paraId="1197E18D" w14:textId="77777777" w:rsidR="00D25F8B" w:rsidRDefault="00D25F8B" w:rsidP="00706645">
      <w:pPr>
        <w:pStyle w:val="ListParagraph"/>
        <w:ind w:left="360"/>
      </w:pPr>
    </w:p>
    <w:p w14:paraId="0AB48C28" w14:textId="77777777" w:rsidR="00D25F8B" w:rsidRDefault="00D25F8B" w:rsidP="00706645">
      <w:pPr>
        <w:pStyle w:val="ListParagraph"/>
        <w:ind w:left="360"/>
      </w:pPr>
    </w:p>
    <w:p w14:paraId="4B719B45" w14:textId="77777777" w:rsidR="00D25F8B" w:rsidRDefault="00D25F8B" w:rsidP="00706645">
      <w:pPr>
        <w:pStyle w:val="ListParagraph"/>
        <w:ind w:left="360"/>
      </w:pPr>
    </w:p>
    <w:p w14:paraId="605E7D82" w14:textId="77777777" w:rsidR="00D25F8B" w:rsidRDefault="00D25F8B" w:rsidP="00706645">
      <w:pPr>
        <w:pStyle w:val="ListParagraph"/>
        <w:ind w:left="360"/>
      </w:pPr>
    </w:p>
    <w:p w14:paraId="2401BD18" w14:textId="77777777" w:rsidR="00D25F8B" w:rsidRDefault="00D25F8B" w:rsidP="00706645">
      <w:pPr>
        <w:pStyle w:val="ListParagraph"/>
        <w:ind w:left="360"/>
      </w:pPr>
    </w:p>
    <w:p w14:paraId="71C00587" w14:textId="77777777" w:rsidR="00D25F8B" w:rsidRDefault="00D25F8B" w:rsidP="00706645">
      <w:pPr>
        <w:pStyle w:val="ListParagraph"/>
        <w:ind w:left="360"/>
      </w:pPr>
    </w:p>
    <w:p w14:paraId="6EA0F4A4" w14:textId="77777777" w:rsidR="00D25F8B" w:rsidRDefault="00D25F8B" w:rsidP="00706645">
      <w:pPr>
        <w:pStyle w:val="ListParagraph"/>
        <w:ind w:left="360"/>
      </w:pPr>
    </w:p>
    <w:p w14:paraId="2FD6274C" w14:textId="77777777" w:rsidR="00D25F8B" w:rsidRDefault="00D25F8B" w:rsidP="00706645">
      <w:pPr>
        <w:pStyle w:val="ListParagraph"/>
        <w:ind w:left="360"/>
      </w:pPr>
    </w:p>
    <w:p w14:paraId="45AE61DB" w14:textId="77777777" w:rsidR="00D25F8B" w:rsidRDefault="00D25F8B" w:rsidP="00706645">
      <w:pPr>
        <w:pStyle w:val="ListParagraph"/>
        <w:ind w:left="360"/>
      </w:pPr>
    </w:p>
    <w:p w14:paraId="4DECE0D4" w14:textId="77777777" w:rsidR="00D25F8B" w:rsidRDefault="00D25F8B" w:rsidP="00706645">
      <w:pPr>
        <w:pStyle w:val="ListParagraph"/>
        <w:ind w:left="360"/>
      </w:pPr>
    </w:p>
    <w:p w14:paraId="137A0FCB" w14:textId="77777777" w:rsidR="00D25F8B" w:rsidRDefault="00D25F8B" w:rsidP="00706645">
      <w:pPr>
        <w:pStyle w:val="ListParagraph"/>
        <w:ind w:left="360"/>
      </w:pPr>
    </w:p>
    <w:p w14:paraId="4CBC8C01" w14:textId="77777777" w:rsidR="00D25F8B" w:rsidRDefault="00D25F8B" w:rsidP="00706645">
      <w:pPr>
        <w:pStyle w:val="ListParagraph"/>
        <w:ind w:left="360"/>
      </w:pPr>
    </w:p>
    <w:p w14:paraId="7853D11C" w14:textId="77777777" w:rsidR="00D25F8B" w:rsidRDefault="00D25F8B" w:rsidP="00706645">
      <w:pPr>
        <w:pStyle w:val="ListParagraph"/>
        <w:ind w:left="360"/>
      </w:pPr>
    </w:p>
    <w:p w14:paraId="428A1BB4" w14:textId="77777777" w:rsidR="00D25F8B" w:rsidRDefault="00D25F8B" w:rsidP="00706645">
      <w:pPr>
        <w:pStyle w:val="ListParagraph"/>
        <w:ind w:left="360"/>
      </w:pPr>
    </w:p>
    <w:p w14:paraId="47559E09" w14:textId="77777777" w:rsidR="00D25F8B" w:rsidRDefault="00D25F8B" w:rsidP="00706645">
      <w:pPr>
        <w:pStyle w:val="ListParagraph"/>
        <w:ind w:left="360"/>
      </w:pPr>
    </w:p>
    <w:p w14:paraId="3A9C8A59" w14:textId="77777777" w:rsidR="00D25F8B" w:rsidRDefault="00D25F8B" w:rsidP="00706645">
      <w:pPr>
        <w:pStyle w:val="ListParagraph"/>
        <w:ind w:left="360"/>
      </w:pPr>
    </w:p>
    <w:p w14:paraId="22745253" w14:textId="77777777" w:rsidR="00D25F8B" w:rsidRDefault="00D25F8B" w:rsidP="00706645">
      <w:pPr>
        <w:pStyle w:val="ListParagraph"/>
        <w:ind w:left="360"/>
      </w:pPr>
    </w:p>
    <w:p w14:paraId="6386F365" w14:textId="77777777" w:rsidR="00D25F8B" w:rsidRDefault="00D25F8B" w:rsidP="00706645">
      <w:pPr>
        <w:pStyle w:val="ListParagraph"/>
        <w:ind w:left="360"/>
      </w:pPr>
    </w:p>
    <w:p w14:paraId="4B346134" w14:textId="77777777" w:rsidR="00D25F8B" w:rsidRDefault="00D25F8B" w:rsidP="00706645">
      <w:pPr>
        <w:pStyle w:val="ListParagraph"/>
        <w:ind w:left="360"/>
      </w:pPr>
    </w:p>
    <w:p w14:paraId="3381D6DE" w14:textId="77777777" w:rsidR="00D25F8B" w:rsidRDefault="00D25F8B" w:rsidP="00706645">
      <w:pPr>
        <w:pStyle w:val="Heading1"/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</w:pPr>
      <w:bookmarkStart w:id="4" w:name="_Toc182604662"/>
      <w:r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  <w:lastRenderedPageBreak/>
        <w:t>Execute the game</w:t>
      </w:r>
      <w:bookmarkEnd w:id="4"/>
    </w:p>
    <w:p w14:paraId="171CC75C" w14:textId="77777777" w:rsidR="00D25F8B" w:rsidRDefault="00D25F8B" w:rsidP="00706645">
      <w:pPr>
        <w:pStyle w:val="ListParagraph"/>
        <w:ind w:left="360"/>
      </w:pPr>
    </w:p>
    <w:p w14:paraId="4618DD8D" w14:textId="77777777" w:rsidR="00D25F8B" w:rsidRDefault="00D25F8B" w:rsidP="00706645">
      <w:pPr>
        <w:pStyle w:val="ListParagraph"/>
        <w:ind w:left="360"/>
      </w:pPr>
    </w:p>
    <w:p w14:paraId="42F84EDA" w14:textId="77777777" w:rsidR="00D25F8B" w:rsidRDefault="00D25F8B" w:rsidP="00706645">
      <w:r>
        <w:t>Assuming python is already installed in your system,  you need to do left click on the downloaded file, chose Extract All from the ZIP file and follow these steps:</w:t>
      </w:r>
    </w:p>
    <w:p w14:paraId="4AF5D8DC" w14:textId="77777777" w:rsidR="00D25F8B" w:rsidRDefault="00D25F8B" w:rsidP="00706645"/>
    <w:p w14:paraId="548D5DB1" w14:textId="77777777" w:rsidR="00D25F8B" w:rsidRPr="00320015" w:rsidRDefault="00D25F8B" w:rsidP="00706645">
      <w:pPr>
        <w:pStyle w:val="ListParagraph"/>
        <w:numPr>
          <w:ilvl w:val="0"/>
          <w:numId w:val="16"/>
        </w:numPr>
        <w:rPr>
          <w:color w:val="E0E4EF" w:themeColor="text1" w:themeTint="1A"/>
        </w:rPr>
      </w:pPr>
      <w:r>
        <w:t xml:space="preserve">Open PowerShell. If you don’t find </w:t>
      </w:r>
      <w:proofErr w:type="gramStart"/>
      <w:r>
        <w:t>it</w:t>
      </w:r>
      <w:proofErr w:type="gramEnd"/>
      <w:r>
        <w:t xml:space="preserve"> you can type ‘’PowerShell’ on the search bar on you task bar.</w:t>
      </w:r>
    </w:p>
    <w:p w14:paraId="4E502D1C" w14:textId="77777777" w:rsidR="00D25F8B" w:rsidRPr="00320015" w:rsidRDefault="00D25F8B" w:rsidP="00706645">
      <w:pPr>
        <w:pStyle w:val="ListParagraph"/>
        <w:ind w:left="360"/>
        <w:rPr>
          <w:color w:val="E0E4EF" w:themeColor="text1" w:themeTint="1A"/>
        </w:rPr>
      </w:pPr>
    </w:p>
    <w:p w14:paraId="74DF74E5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  <w:r w:rsidRPr="00EA0754">
        <w:rPr>
          <w:noProof/>
          <w:color w:val="E0E4EF" w:themeColor="text1" w:themeTint="1A"/>
        </w:rPr>
        <w:drawing>
          <wp:inline distT="0" distB="0" distL="0" distR="0" wp14:anchorId="354A542D" wp14:editId="7F8C05DB">
            <wp:extent cx="5383160" cy="3644900"/>
            <wp:effectExtent l="19050" t="19050" r="27305" b="12700"/>
            <wp:docPr id="112801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19368" name="Picture 11280193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22" cy="3669046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B945A58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455AC433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4625B763" w14:textId="1AFDB949" w:rsidR="00706645" w:rsidRPr="00706645" w:rsidRDefault="00706645" w:rsidP="00706645">
      <w:pPr>
        <w:pStyle w:val="ListParagraph"/>
        <w:numPr>
          <w:ilvl w:val="0"/>
          <w:numId w:val="16"/>
        </w:numPr>
        <w:rPr>
          <w:color w:val="E0E4EF" w:themeColor="text1" w:themeTint="1A"/>
        </w:rPr>
      </w:pPr>
      <w:r>
        <w:t xml:space="preserve"> Once you have opened the PowerShell run the </w:t>
      </w:r>
      <w:r w:rsidRPr="00706645">
        <w:rPr>
          <w:color w:val="0070C0"/>
        </w:rPr>
        <w:t xml:space="preserve">pip install </w:t>
      </w:r>
      <w:proofErr w:type="spellStart"/>
      <w:r w:rsidRPr="00706645">
        <w:rPr>
          <w:color w:val="0070C0"/>
        </w:rPr>
        <w:t>Pythonturtle</w:t>
      </w:r>
      <w:proofErr w:type="spellEnd"/>
      <w:r>
        <w:rPr>
          <w:color w:val="0070C0"/>
        </w:rPr>
        <w:t xml:space="preserve"> </w:t>
      </w:r>
      <w:r w:rsidR="00F93ECD" w:rsidRPr="00F93ECD">
        <w:t>and</w:t>
      </w:r>
      <w:r w:rsidR="00F93ECD">
        <w:rPr>
          <w:color w:val="0070C0"/>
        </w:rPr>
        <w:t xml:space="preserve"> </w:t>
      </w:r>
      <w:r w:rsidR="00F93ECD" w:rsidRPr="00F93ECD">
        <w:rPr>
          <w:color w:val="0070C0"/>
        </w:rPr>
        <w:t>pip install pandas</w:t>
      </w:r>
      <w:r w:rsidR="00F93ECD">
        <w:rPr>
          <w:color w:val="0070C0"/>
        </w:rPr>
        <w:t xml:space="preserve"> </w:t>
      </w:r>
      <w:r w:rsidRPr="00706645">
        <w:t>command to install the turtle</w:t>
      </w:r>
      <w:r w:rsidR="00F93ECD">
        <w:t xml:space="preserve"> and </w:t>
      </w:r>
      <w:proofErr w:type="gramStart"/>
      <w:r w:rsidR="00F93ECD">
        <w:t>pandas</w:t>
      </w:r>
      <w:proofErr w:type="gramEnd"/>
      <w:r w:rsidRPr="00706645">
        <w:t xml:space="preserve"> librar</w:t>
      </w:r>
      <w:r w:rsidR="00F93ECD">
        <w:t>ies</w:t>
      </w:r>
      <w:r>
        <w:t>.</w:t>
      </w:r>
    </w:p>
    <w:p w14:paraId="2FF92928" w14:textId="77777777" w:rsidR="00D25F8B" w:rsidRDefault="00706645" w:rsidP="00706645">
      <w:pPr>
        <w:ind w:left="360"/>
        <w:rPr>
          <w:color w:val="E0E4EF" w:themeColor="text1" w:themeTint="1A"/>
        </w:rPr>
      </w:pPr>
      <w:r>
        <w:rPr>
          <w:noProof/>
        </w:rPr>
        <w:drawing>
          <wp:inline distT="0" distB="0" distL="0" distR="0" wp14:anchorId="39C995A6" wp14:editId="057EDB26">
            <wp:extent cx="5400040" cy="1120140"/>
            <wp:effectExtent l="0" t="0" r="0" b="3810"/>
            <wp:docPr id="1178941608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41608" name="Picture 10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65EA" w14:textId="5528BCAC" w:rsidR="00477495" w:rsidRDefault="00477495" w:rsidP="00706645">
      <w:pPr>
        <w:ind w:left="360"/>
        <w:rPr>
          <w:color w:val="E0E4EF" w:themeColor="text1" w:themeTint="1A"/>
        </w:rPr>
      </w:pPr>
      <w:r>
        <w:rPr>
          <w:noProof/>
          <w:color w:val="E0E4EF" w:themeColor="text1" w:themeTint="1A"/>
        </w:rPr>
        <w:lastRenderedPageBreak/>
        <w:drawing>
          <wp:inline distT="0" distB="0" distL="0" distR="0" wp14:anchorId="16DB0162" wp14:editId="2EC9AB59">
            <wp:extent cx="5400040" cy="849630"/>
            <wp:effectExtent l="0" t="0" r="0" b="7620"/>
            <wp:docPr id="473033364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33364" name="Picture 3" descr="A black background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1D2A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09E6A0EA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7BB9E6BE" w14:textId="30D96BAE" w:rsidR="00706645" w:rsidRPr="00F93ECD" w:rsidRDefault="00706645" w:rsidP="00F93ECD">
      <w:pPr>
        <w:pStyle w:val="ListParagraph"/>
        <w:numPr>
          <w:ilvl w:val="0"/>
          <w:numId w:val="16"/>
        </w:numPr>
        <w:rPr>
          <w:color w:val="B1ED4A" w:themeColor="background1"/>
        </w:rPr>
      </w:pPr>
      <w:r>
        <w:t>Next</w:t>
      </w:r>
      <w:r w:rsidR="00D25F8B">
        <w:t xml:space="preserve">, search for the downloaded folder in your system by typing </w:t>
      </w:r>
      <w:r w:rsidR="00D25F8B" w:rsidRPr="00D25F8B">
        <w:rPr>
          <w:color w:val="0070C0"/>
        </w:rPr>
        <w:t xml:space="preserve">cd </w:t>
      </w:r>
      <w:r w:rsidR="00D25F8B">
        <w:t xml:space="preserve">followed by quotes  </w:t>
      </w:r>
      <w:r w:rsidR="00D25F8B" w:rsidRPr="00D25F8B">
        <w:rPr>
          <w:color w:val="0070C0"/>
        </w:rPr>
        <w:t xml:space="preserve">‘ ’ </w:t>
      </w:r>
      <w:r w:rsidR="00D25F8B" w:rsidRPr="00EF7E01">
        <w:rPr>
          <w:color w:val="E0E4EF" w:themeColor="text1" w:themeTint="1A"/>
        </w:rPr>
        <w:t>.</w:t>
      </w:r>
      <w:r w:rsidR="00D25F8B">
        <w:rPr>
          <w:color w:val="E0E4EF" w:themeColor="text1" w:themeTint="1A"/>
        </w:rPr>
        <w:t xml:space="preserve"> </w:t>
      </w:r>
      <w:r w:rsidR="00D25F8B">
        <w:t xml:space="preserve">Inside the quotes start with </w:t>
      </w:r>
      <w:r w:rsidR="00D25F8B" w:rsidRPr="00D25F8B">
        <w:rPr>
          <w:color w:val="0070C0"/>
        </w:rPr>
        <w:t xml:space="preserve">.\ </w:t>
      </w:r>
      <w:r w:rsidR="00D25F8B">
        <w:t xml:space="preserve">next type the path where you have allocated the file and press </w:t>
      </w:r>
      <w:r w:rsidR="00D25F8B" w:rsidRPr="00D25F8B">
        <w:rPr>
          <w:color w:val="0070C0"/>
        </w:rPr>
        <w:t xml:space="preserve">Enter </w:t>
      </w:r>
      <w:r w:rsidR="00D25F8B">
        <w:t xml:space="preserve">on your keyboard. For most of the cases the folder will be in </w:t>
      </w:r>
      <w:r w:rsidR="00D25F8B">
        <w:rPr>
          <w:b/>
          <w:bCs/>
        </w:rPr>
        <w:t>D</w:t>
      </w:r>
      <w:r w:rsidR="00D25F8B" w:rsidRPr="005F192F">
        <w:rPr>
          <w:b/>
          <w:bCs/>
        </w:rPr>
        <w:t>ownloads</w:t>
      </w:r>
      <w:r w:rsidR="00D25F8B">
        <w:t xml:space="preserve"> which command is: </w:t>
      </w:r>
    </w:p>
    <w:p w14:paraId="71741325" w14:textId="77777777" w:rsidR="00F93ECD" w:rsidRPr="00F93ECD" w:rsidRDefault="00F93ECD" w:rsidP="00F93ECD">
      <w:pPr>
        <w:pStyle w:val="ListParagraph"/>
        <w:ind w:left="360"/>
        <w:rPr>
          <w:color w:val="B1ED4A" w:themeColor="background1"/>
        </w:rPr>
      </w:pPr>
    </w:p>
    <w:p w14:paraId="25D6067A" w14:textId="77777777" w:rsidR="00706645" w:rsidRDefault="00706645" w:rsidP="00706645">
      <w:pPr>
        <w:pStyle w:val="ListParagraph"/>
        <w:ind w:left="360"/>
        <w:rPr>
          <w:color w:val="B1ED4A" w:themeColor="background1"/>
        </w:rPr>
      </w:pPr>
      <w:r>
        <w:rPr>
          <w:noProof/>
          <w:color w:val="B1ED4A" w:themeColor="background1"/>
        </w:rPr>
        <w:drawing>
          <wp:inline distT="0" distB="0" distL="0" distR="0" wp14:anchorId="6EA9EC1C" wp14:editId="07D3EDEE">
            <wp:extent cx="5400040" cy="398145"/>
            <wp:effectExtent l="0" t="0" r="0" b="1905"/>
            <wp:docPr id="21099273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27386" name="Picture 210992738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4F1D" w14:textId="77777777" w:rsidR="00706645" w:rsidRPr="00736702" w:rsidRDefault="00706645" w:rsidP="00706645">
      <w:pPr>
        <w:pStyle w:val="ListParagraph"/>
        <w:ind w:left="360"/>
        <w:rPr>
          <w:color w:val="B1ED4A" w:themeColor="background1"/>
        </w:rPr>
      </w:pPr>
    </w:p>
    <w:p w14:paraId="45BEC860" w14:textId="77777777" w:rsidR="00D25F8B" w:rsidRPr="007409DC" w:rsidRDefault="00D25F8B" w:rsidP="00706645">
      <w:pPr>
        <w:ind w:left="360"/>
        <w:rPr>
          <w:i/>
          <w:iCs/>
        </w:rPr>
      </w:pPr>
      <w:r w:rsidRPr="007409DC">
        <w:rPr>
          <w:i/>
          <w:iCs/>
        </w:rPr>
        <w:t xml:space="preserve">Suggestion: To automatically fill the path, type the first letters of each folder or file name and press the </w:t>
      </w:r>
      <w:r w:rsidRPr="00D25F8B">
        <w:rPr>
          <w:i/>
          <w:iCs/>
          <w:color w:val="0070C0"/>
        </w:rPr>
        <w:t>TAB</w:t>
      </w:r>
      <w:r w:rsidRPr="007409DC">
        <w:rPr>
          <w:i/>
          <w:iCs/>
        </w:rPr>
        <w:t xml:space="preserve"> key until you find the one you are seeking. </w:t>
      </w:r>
    </w:p>
    <w:p w14:paraId="4319F799" w14:textId="77777777" w:rsidR="00D25F8B" w:rsidRPr="00736702" w:rsidRDefault="00D25F8B" w:rsidP="00706645">
      <w:pPr>
        <w:ind w:firstLine="360"/>
        <w:rPr>
          <w:color w:val="B1ED4A" w:themeColor="background1"/>
        </w:rPr>
      </w:pPr>
      <w:r>
        <w:t>in my case I have it in this path</w:t>
      </w:r>
      <w:r w:rsidRPr="00473903">
        <w:t xml:space="preserve"> : </w:t>
      </w:r>
    </w:p>
    <w:p w14:paraId="67DD7801" w14:textId="61884218" w:rsidR="00473903" w:rsidRDefault="00477495" w:rsidP="00477495">
      <w:pPr>
        <w:pStyle w:val="ListParagraph"/>
        <w:ind w:left="360"/>
        <w:rPr>
          <w:color w:val="0070C0"/>
        </w:rPr>
      </w:pPr>
      <w:r w:rsidRPr="00477495">
        <w:rPr>
          <w:color w:val="0070C0"/>
        </w:rPr>
        <w:t>C:\Users\felip\Desktop\Development\Python Projects for GitHub\AUSTRALIA Guess the States Game</w:t>
      </w:r>
    </w:p>
    <w:p w14:paraId="36519E46" w14:textId="09BF2FA1" w:rsidR="00473903" w:rsidRPr="00473903" w:rsidRDefault="00473903" w:rsidP="00706645">
      <w:pPr>
        <w:pStyle w:val="ListParagraph"/>
        <w:ind w:left="0" w:firstLine="360"/>
        <w:rPr>
          <w:color w:val="0070C0"/>
        </w:rPr>
      </w:pPr>
    </w:p>
    <w:p w14:paraId="7431AA16" w14:textId="77777777" w:rsidR="00D25F8B" w:rsidRDefault="00D25F8B" w:rsidP="00706645">
      <w:pPr>
        <w:pStyle w:val="ListParagraph"/>
        <w:ind w:left="360"/>
      </w:pPr>
    </w:p>
    <w:p w14:paraId="3056F2D9" w14:textId="77777777" w:rsidR="00D25F8B" w:rsidRDefault="00D25F8B" w:rsidP="00706645">
      <w:pPr>
        <w:pStyle w:val="ListParagraph"/>
        <w:ind w:left="360"/>
      </w:pPr>
    </w:p>
    <w:p w14:paraId="12AF3531" w14:textId="77777777" w:rsidR="00473903" w:rsidRPr="00473903" w:rsidRDefault="00473903" w:rsidP="00706645">
      <w:pPr>
        <w:pStyle w:val="ListParagraph"/>
        <w:ind w:left="360"/>
      </w:pPr>
    </w:p>
    <w:p w14:paraId="669861C7" w14:textId="77777777" w:rsidR="00473903" w:rsidRDefault="00473903" w:rsidP="00706645">
      <w:pPr>
        <w:pStyle w:val="ListParagraph"/>
        <w:numPr>
          <w:ilvl w:val="0"/>
          <w:numId w:val="16"/>
        </w:numPr>
      </w:pPr>
      <w:r w:rsidRPr="00473903">
        <w:t>Check that all the files exist inside this folder by typing the ls command</w:t>
      </w:r>
    </w:p>
    <w:p w14:paraId="7EEC0C58" w14:textId="77777777" w:rsidR="00473903" w:rsidRDefault="00473903" w:rsidP="00706645">
      <w:pPr>
        <w:pStyle w:val="ListParagraph"/>
        <w:ind w:left="360"/>
      </w:pPr>
    </w:p>
    <w:p w14:paraId="40A2923E" w14:textId="58918284" w:rsidR="00473903" w:rsidRDefault="00477495" w:rsidP="00706645">
      <w:pPr>
        <w:pStyle w:val="ListParagraph"/>
        <w:ind w:left="360"/>
      </w:pPr>
      <w:r>
        <w:rPr>
          <w:noProof/>
        </w:rPr>
        <w:drawing>
          <wp:inline distT="0" distB="0" distL="0" distR="0" wp14:anchorId="6148DF63" wp14:editId="32FEBDE6">
            <wp:extent cx="5400040" cy="1600835"/>
            <wp:effectExtent l="0" t="0" r="0" b="0"/>
            <wp:docPr id="1686930363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30363" name="Picture 4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1B2F" w14:textId="77777777" w:rsidR="00473903" w:rsidRDefault="00473903" w:rsidP="00706645">
      <w:pPr>
        <w:pStyle w:val="ListParagraph"/>
        <w:ind w:left="360"/>
      </w:pPr>
    </w:p>
    <w:p w14:paraId="6C0C9890" w14:textId="77777777" w:rsidR="00473903" w:rsidRPr="00473903" w:rsidRDefault="00473903" w:rsidP="00706645">
      <w:pPr>
        <w:pStyle w:val="ListParagraph"/>
        <w:ind w:left="360"/>
      </w:pPr>
      <w:r w:rsidRPr="00473903">
        <w:rPr>
          <w:i/>
          <w:iCs/>
        </w:rPr>
        <w:t xml:space="preserve">Suggestion: Type the </w:t>
      </w:r>
      <w:proofErr w:type="spellStart"/>
      <w:r w:rsidRPr="00473903">
        <w:rPr>
          <w:i/>
          <w:iCs/>
          <w:color w:val="0070C0"/>
        </w:rPr>
        <w:t>cls</w:t>
      </w:r>
      <w:proofErr w:type="spellEnd"/>
      <w:r w:rsidRPr="00473903">
        <w:rPr>
          <w:i/>
          <w:iCs/>
        </w:rPr>
        <w:t xml:space="preserve"> command to clear the screen each time you think is necessary</w:t>
      </w:r>
      <w:r>
        <w:rPr>
          <w:i/>
          <w:iCs/>
        </w:rPr>
        <w:t>.</w:t>
      </w:r>
    </w:p>
    <w:p w14:paraId="3A45B8E2" w14:textId="77777777" w:rsidR="00D25F8B" w:rsidRDefault="00D25F8B" w:rsidP="00706645">
      <w:pPr>
        <w:pStyle w:val="ListParagraph"/>
        <w:ind w:left="360"/>
      </w:pPr>
    </w:p>
    <w:p w14:paraId="1FD29796" w14:textId="5AB9C34F" w:rsidR="00D25F8B" w:rsidRDefault="00477495" w:rsidP="00706645">
      <w:pPr>
        <w:pStyle w:val="ListParagraph"/>
        <w:ind w:left="360"/>
      </w:pPr>
      <w:r>
        <w:rPr>
          <w:noProof/>
        </w:rPr>
        <w:drawing>
          <wp:inline distT="0" distB="0" distL="0" distR="0" wp14:anchorId="238693C1" wp14:editId="4F596183">
            <wp:extent cx="5400040" cy="247650"/>
            <wp:effectExtent l="0" t="0" r="0" b="0"/>
            <wp:docPr id="8486870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87048" name="Picture 8486870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1507" w14:textId="77777777" w:rsidR="00692A71" w:rsidRDefault="00692A7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5049AEF2" w14:textId="77777777" w:rsidR="00496875" w:rsidRDefault="00496875" w:rsidP="00706645">
      <w:r>
        <w:t xml:space="preserve"> </w:t>
      </w:r>
    </w:p>
    <w:p w14:paraId="710118B3" w14:textId="77777777" w:rsidR="00473903" w:rsidRDefault="00473903" w:rsidP="00706645"/>
    <w:p w14:paraId="521D7546" w14:textId="77777777" w:rsidR="00473903" w:rsidRDefault="00473903" w:rsidP="00706645">
      <w:pPr>
        <w:pStyle w:val="ListParagraph"/>
        <w:numPr>
          <w:ilvl w:val="0"/>
          <w:numId w:val="16"/>
        </w:numPr>
      </w:pPr>
      <w:r w:rsidRPr="00473903">
        <w:lastRenderedPageBreak/>
        <w:t xml:space="preserve">Finally  execute the command </w:t>
      </w:r>
      <w:r w:rsidRPr="00473903">
        <w:rPr>
          <w:color w:val="0070C0"/>
        </w:rPr>
        <w:t>py</w:t>
      </w:r>
      <w:r>
        <w:rPr>
          <w:color w:val="0070C0"/>
        </w:rPr>
        <w:t>thon</w:t>
      </w:r>
      <w:r w:rsidRPr="00473903">
        <w:rPr>
          <w:color w:val="0070C0"/>
        </w:rPr>
        <w:t xml:space="preserve"> </w:t>
      </w:r>
      <w:r>
        <w:rPr>
          <w:color w:val="0070C0"/>
        </w:rPr>
        <w:t>main</w:t>
      </w:r>
      <w:r w:rsidRPr="00473903">
        <w:rPr>
          <w:color w:val="0070C0"/>
        </w:rPr>
        <w:t xml:space="preserve">.py </w:t>
      </w:r>
      <w:r w:rsidRPr="00473903">
        <w:t>to execute game.</w:t>
      </w:r>
    </w:p>
    <w:p w14:paraId="0B1F3A0B" w14:textId="77777777" w:rsidR="00603B32" w:rsidRDefault="00603B32" w:rsidP="00603B32">
      <w:pPr>
        <w:pStyle w:val="ListParagraph"/>
        <w:ind w:left="360"/>
      </w:pPr>
    </w:p>
    <w:p w14:paraId="033356A8" w14:textId="5C57691F" w:rsidR="00603B32" w:rsidRDefault="00603B32" w:rsidP="00603B32">
      <w:pPr>
        <w:pStyle w:val="ListParagraph"/>
        <w:ind w:left="360"/>
      </w:pPr>
      <w:r>
        <w:rPr>
          <w:noProof/>
        </w:rPr>
        <w:drawing>
          <wp:inline distT="0" distB="0" distL="0" distR="0" wp14:anchorId="637C7EE8" wp14:editId="4DD11A36">
            <wp:extent cx="5400040" cy="1296670"/>
            <wp:effectExtent l="0" t="0" r="0" b="0"/>
            <wp:docPr id="1595637221" name="Picture 6" descr="A map of the conti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37221" name="Picture 6" descr="A map of the contine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5518" w14:textId="77777777" w:rsidR="00603B32" w:rsidRDefault="00603B32" w:rsidP="00603B32">
      <w:pPr>
        <w:pStyle w:val="ListParagraph"/>
        <w:ind w:left="360"/>
      </w:pPr>
    </w:p>
    <w:p w14:paraId="0566AA20" w14:textId="4DA2C9B8" w:rsidR="00603B32" w:rsidRDefault="00603B32" w:rsidP="00603B32">
      <w:pPr>
        <w:pStyle w:val="ListParagraph"/>
        <w:numPr>
          <w:ilvl w:val="0"/>
          <w:numId w:val="16"/>
        </w:numPr>
      </w:pPr>
      <w:r>
        <w:t xml:space="preserve">From here, we will type the correct name of the state for increase the score </w:t>
      </w:r>
    </w:p>
    <w:p w14:paraId="1585BC0E" w14:textId="77777777" w:rsidR="00603B32" w:rsidRDefault="00603B32" w:rsidP="00603B32">
      <w:pPr>
        <w:pStyle w:val="ListParagraph"/>
        <w:ind w:left="360"/>
      </w:pPr>
    </w:p>
    <w:p w14:paraId="0ADE783A" w14:textId="6BD5B19E" w:rsidR="00603B32" w:rsidRDefault="00603B32" w:rsidP="00603B32">
      <w:pPr>
        <w:pStyle w:val="ListParagraph"/>
        <w:ind w:left="360"/>
      </w:pPr>
      <w:r>
        <w:rPr>
          <w:noProof/>
        </w:rPr>
        <w:drawing>
          <wp:inline distT="0" distB="0" distL="0" distR="0" wp14:anchorId="000BF403" wp14:editId="2422DB81">
            <wp:extent cx="5400040" cy="5036820"/>
            <wp:effectExtent l="0" t="0" r="0" b="0"/>
            <wp:docPr id="1317526612" name="Picture 7" descr="A map of australia with a white out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26612" name="Picture 7" descr="A map of australia with a white outline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8EF7" w14:textId="77777777" w:rsidR="00603B32" w:rsidRDefault="00603B32" w:rsidP="00603B32">
      <w:pPr>
        <w:pStyle w:val="ListParagraph"/>
        <w:ind w:left="360"/>
      </w:pPr>
    </w:p>
    <w:p w14:paraId="293765F1" w14:textId="77777777" w:rsidR="00603B32" w:rsidRDefault="00603B32" w:rsidP="00603B32">
      <w:pPr>
        <w:pStyle w:val="ListParagraph"/>
        <w:ind w:left="360"/>
      </w:pPr>
    </w:p>
    <w:p w14:paraId="5C0C681B" w14:textId="77777777" w:rsidR="00603B32" w:rsidRDefault="00603B32" w:rsidP="00603B32">
      <w:pPr>
        <w:pStyle w:val="ListParagraph"/>
        <w:ind w:left="360"/>
      </w:pPr>
    </w:p>
    <w:p w14:paraId="78F4C92A" w14:textId="77777777" w:rsidR="00603B32" w:rsidRDefault="00603B32" w:rsidP="00603B32">
      <w:pPr>
        <w:pStyle w:val="ListParagraph"/>
        <w:ind w:left="360"/>
      </w:pPr>
    </w:p>
    <w:p w14:paraId="72E2B2C1" w14:textId="77777777" w:rsidR="00603B32" w:rsidRDefault="00603B32" w:rsidP="00603B32">
      <w:pPr>
        <w:pStyle w:val="ListParagraph"/>
        <w:ind w:left="360"/>
      </w:pPr>
    </w:p>
    <w:p w14:paraId="0F0EB26B" w14:textId="77777777" w:rsidR="00603B32" w:rsidRDefault="00603B32" w:rsidP="00603B32">
      <w:pPr>
        <w:pStyle w:val="ListParagraph"/>
        <w:ind w:left="360"/>
      </w:pPr>
    </w:p>
    <w:p w14:paraId="33CAA5F8" w14:textId="77777777" w:rsidR="00603B32" w:rsidRDefault="00603B32" w:rsidP="00603B32">
      <w:pPr>
        <w:pStyle w:val="ListParagraph"/>
        <w:ind w:left="360"/>
      </w:pPr>
    </w:p>
    <w:p w14:paraId="6025566B" w14:textId="4A0B43E3" w:rsidR="00603B32" w:rsidRDefault="00603B32" w:rsidP="00603B32">
      <w:pPr>
        <w:pStyle w:val="ListParagraph"/>
        <w:numPr>
          <w:ilvl w:val="0"/>
          <w:numId w:val="16"/>
        </w:numPr>
      </w:pPr>
      <w:r>
        <w:lastRenderedPageBreak/>
        <w:t>When finishing your answers, type  the magic word “exit” and a CSV file names ‘</w:t>
      </w:r>
      <w:r w:rsidRPr="00603B32">
        <w:t>states_to_learn.csv</w:t>
      </w:r>
      <w:r>
        <w:t xml:space="preserve"> ’will be created inside the </w:t>
      </w:r>
      <w:r w:rsidRPr="00603B32">
        <w:t>AUSTRALIA Guess the States Game</w:t>
      </w:r>
      <w:r>
        <w:t xml:space="preserve"> folder with the states you are </w:t>
      </w:r>
      <w:proofErr w:type="gramStart"/>
      <w:r>
        <w:t>missing</w:t>
      </w:r>
      <w:proofErr w:type="gramEnd"/>
      <w:r>
        <w:t xml:space="preserve"> and you need to learn.</w:t>
      </w:r>
    </w:p>
    <w:p w14:paraId="603F448F" w14:textId="77777777" w:rsidR="00603B32" w:rsidRDefault="00603B32" w:rsidP="00603B32">
      <w:pPr>
        <w:pStyle w:val="ListParagraph"/>
        <w:ind w:left="360"/>
      </w:pPr>
    </w:p>
    <w:p w14:paraId="235D8830" w14:textId="08B9EF7D" w:rsidR="00603B32" w:rsidRDefault="00603B32" w:rsidP="00603B32">
      <w:pPr>
        <w:pStyle w:val="ListParagraph"/>
        <w:ind w:left="360"/>
      </w:pPr>
      <w:r>
        <w:rPr>
          <w:noProof/>
        </w:rPr>
        <w:drawing>
          <wp:inline distT="0" distB="0" distL="0" distR="0" wp14:anchorId="4A4BA536" wp14:editId="5C866C8E">
            <wp:extent cx="5400040" cy="2400300"/>
            <wp:effectExtent l="0" t="0" r="0" b="0"/>
            <wp:docPr id="12784073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07381" name="Picture 12784073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73B2" w14:textId="77777777" w:rsidR="00603B32" w:rsidRDefault="00603B32" w:rsidP="00603B32">
      <w:pPr>
        <w:pStyle w:val="ListParagraph"/>
        <w:ind w:left="360"/>
      </w:pPr>
    </w:p>
    <w:p w14:paraId="25C37357" w14:textId="08494379" w:rsidR="00603B32" w:rsidRDefault="00603B32" w:rsidP="00603B32">
      <w:pPr>
        <w:pStyle w:val="ListParagraph"/>
        <w:ind w:left="360"/>
      </w:pPr>
      <w:r>
        <w:rPr>
          <w:noProof/>
        </w:rPr>
        <w:drawing>
          <wp:inline distT="0" distB="0" distL="0" distR="0" wp14:anchorId="7DAE28AF" wp14:editId="3E604D5B">
            <wp:extent cx="5400040" cy="1628775"/>
            <wp:effectExtent l="0" t="0" r="0" b="9525"/>
            <wp:docPr id="144507266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72660" name="Picture 9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C7B" w14:textId="77777777" w:rsidR="00603B32" w:rsidRDefault="00603B32" w:rsidP="00603B32">
      <w:pPr>
        <w:pStyle w:val="ListParagraph"/>
        <w:ind w:left="360"/>
      </w:pPr>
    </w:p>
    <w:p w14:paraId="68AE93A7" w14:textId="77777777" w:rsidR="00603B32" w:rsidRDefault="00603B32" w:rsidP="00603B32"/>
    <w:p w14:paraId="09C8C96A" w14:textId="39177454" w:rsidR="00603B32" w:rsidRDefault="00603B32" w:rsidP="00603B32"/>
    <w:p w14:paraId="028C84FA" w14:textId="77777777" w:rsidR="00603B32" w:rsidRDefault="00603B32" w:rsidP="00603B32">
      <w:pPr>
        <w:pStyle w:val="ListParagraph"/>
        <w:ind w:left="360"/>
      </w:pPr>
    </w:p>
    <w:p w14:paraId="2AE19DEE" w14:textId="77777777" w:rsidR="00603B32" w:rsidRDefault="00603B32" w:rsidP="00603B32">
      <w:pPr>
        <w:pStyle w:val="ListParagraph"/>
        <w:ind w:left="360"/>
      </w:pPr>
    </w:p>
    <w:p w14:paraId="26224CF4" w14:textId="77777777" w:rsidR="00603B32" w:rsidRDefault="00603B32" w:rsidP="00706645">
      <w:pPr>
        <w:pStyle w:val="ListParagraph"/>
        <w:ind w:left="360"/>
      </w:pPr>
    </w:p>
    <w:p w14:paraId="624929A5" w14:textId="2DCE43C7" w:rsidR="00473903" w:rsidRDefault="00473903" w:rsidP="00603B32">
      <w:pPr>
        <w:jc w:val="both"/>
      </w:pPr>
    </w:p>
    <w:p w14:paraId="2BCF9375" w14:textId="77777777" w:rsidR="002C56BB" w:rsidRDefault="002C56BB" w:rsidP="00706645">
      <w:pPr>
        <w:ind w:left="360"/>
        <w:jc w:val="both"/>
      </w:pPr>
    </w:p>
    <w:p w14:paraId="5558B449" w14:textId="77777777" w:rsidR="002C56BB" w:rsidRDefault="002C56BB" w:rsidP="00706645">
      <w:pPr>
        <w:ind w:left="360"/>
        <w:jc w:val="both"/>
      </w:pPr>
    </w:p>
    <w:p w14:paraId="47094AFB" w14:textId="77777777" w:rsidR="002C56BB" w:rsidRDefault="002C56BB" w:rsidP="00706645">
      <w:pPr>
        <w:ind w:left="360"/>
        <w:jc w:val="both"/>
      </w:pPr>
    </w:p>
    <w:p w14:paraId="4A8E5FB1" w14:textId="77777777" w:rsidR="002C56BB" w:rsidRDefault="002C56BB" w:rsidP="00706645">
      <w:pPr>
        <w:ind w:left="360"/>
        <w:jc w:val="both"/>
      </w:pPr>
    </w:p>
    <w:p w14:paraId="52F9E157" w14:textId="77777777" w:rsidR="002C56BB" w:rsidRDefault="002C56BB" w:rsidP="00706645">
      <w:pPr>
        <w:ind w:left="360"/>
        <w:jc w:val="both"/>
      </w:pPr>
    </w:p>
    <w:p w14:paraId="5746B0DA" w14:textId="77777777" w:rsidR="002C56BB" w:rsidRDefault="002C56BB" w:rsidP="00706645">
      <w:pPr>
        <w:ind w:left="360"/>
        <w:jc w:val="both"/>
      </w:pPr>
    </w:p>
    <w:p w14:paraId="7FAA52DC" w14:textId="77777777" w:rsidR="002C56BB" w:rsidRDefault="002C56BB" w:rsidP="00603B32">
      <w:pPr>
        <w:jc w:val="both"/>
      </w:pPr>
    </w:p>
    <w:p w14:paraId="4439BB9B" w14:textId="77777777" w:rsidR="002C56BB" w:rsidRDefault="002C56BB" w:rsidP="002C56BB">
      <w:pPr>
        <w:pStyle w:val="Heading1"/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</w:pPr>
      <w:bookmarkStart w:id="5" w:name="_Toc182604663"/>
      <w:r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  <w:lastRenderedPageBreak/>
        <w:t>APPENDIX</w:t>
      </w:r>
      <w:bookmarkEnd w:id="5"/>
    </w:p>
    <w:p w14:paraId="75DF028C" w14:textId="77777777" w:rsidR="002C56BB" w:rsidRPr="002C56BB" w:rsidRDefault="002C56BB" w:rsidP="002C56BB"/>
    <w:p w14:paraId="07719B84" w14:textId="77777777" w:rsidR="002C56BB" w:rsidRPr="002C56BB" w:rsidRDefault="002C56BB" w:rsidP="002C56BB">
      <w:pPr>
        <w:pStyle w:val="ListParagraph"/>
        <w:numPr>
          <w:ilvl w:val="0"/>
          <w:numId w:val="17"/>
        </w:numPr>
      </w:pPr>
      <w:hyperlink r:id="rId26" w:history="1">
        <w:r w:rsidRPr="002C56BB">
          <w:rPr>
            <w:rStyle w:val="Hyperlink"/>
            <w:color w:val="002060"/>
          </w:rPr>
          <w:t>https://www.python.org/</w:t>
        </w:r>
      </w:hyperlink>
    </w:p>
    <w:p w14:paraId="2C67C4BC" w14:textId="77777777" w:rsidR="002C56BB" w:rsidRPr="00365ABF" w:rsidRDefault="002C56BB" w:rsidP="00706645">
      <w:pPr>
        <w:ind w:left="360"/>
        <w:jc w:val="both"/>
      </w:pPr>
    </w:p>
    <w:sectPr w:rsidR="002C56BB" w:rsidRPr="00365ABF" w:rsidSect="00230F31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pgBorders w:display="firstPage" w:offsetFrom="page">
        <w:top w:val="single" w:sz="18" w:space="24" w:color="B1ED4A" w:themeColor="background1"/>
        <w:left w:val="single" w:sz="18" w:space="24" w:color="B1ED4A" w:themeColor="background1"/>
        <w:bottom w:val="single" w:sz="18" w:space="24" w:color="B1ED4A" w:themeColor="background1"/>
        <w:right w:val="single" w:sz="18" w:space="24" w:color="B1ED4A" w:themeColor="background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559B7C" w14:textId="77777777" w:rsidR="00841C7E" w:rsidRDefault="00841C7E" w:rsidP="00E56F35">
      <w:pPr>
        <w:spacing w:after="0" w:line="240" w:lineRule="auto"/>
      </w:pPr>
      <w:r>
        <w:separator/>
      </w:r>
    </w:p>
  </w:endnote>
  <w:endnote w:type="continuationSeparator" w:id="0">
    <w:p w14:paraId="315B06C9" w14:textId="77777777" w:rsidR="00841C7E" w:rsidRDefault="00841C7E" w:rsidP="00E56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rbitron">
    <w:panose1 w:val="00000000000000000000"/>
    <w:charset w:val="00"/>
    <w:family w:val="auto"/>
    <w:pitch w:val="variable"/>
    <w:sig w:usb0="80000067" w:usb1="10000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8C0C88" w14:textId="77777777" w:rsidR="00AF41D5" w:rsidRDefault="00AF41D5">
    <w:pPr>
      <w:pStyle w:val="Footer"/>
      <w:jc w:val="center"/>
      <w:rPr>
        <w:caps/>
      </w:rPr>
    </w:pPr>
  </w:p>
  <w:p w14:paraId="49C9A4A8" w14:textId="77777777" w:rsidR="00AF41D5" w:rsidRPr="00DA4C79" w:rsidRDefault="00DA4C79">
    <w:pPr>
      <w:pStyle w:val="Footer"/>
      <w:jc w:val="center"/>
      <w:rPr>
        <w:caps/>
        <w:color w:val="0C121E" w:themeColor="accent1"/>
      </w:rPr>
    </w:pPr>
    <w:r>
      <w:rPr>
        <w:caps/>
        <w:noProof/>
      </w:rPr>
      <w:drawing>
        <wp:anchor distT="0" distB="0" distL="114300" distR="114300" simplePos="0" relativeHeight="251659264" behindDoc="0" locked="0" layoutInCell="1" allowOverlap="1" wp14:anchorId="4F9BEFCF" wp14:editId="2C4BB8DC">
          <wp:simplePos x="0" y="0"/>
          <wp:positionH relativeFrom="margin">
            <wp:align>left</wp:align>
          </wp:positionH>
          <wp:positionV relativeFrom="paragraph">
            <wp:posOffset>21590</wp:posOffset>
          </wp:positionV>
          <wp:extent cx="233680" cy="291011"/>
          <wp:effectExtent l="0" t="0" r="0" b="0"/>
          <wp:wrapNone/>
          <wp:docPr id="783609167" name="Picture 3" descr="A feather with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3609167" name="Picture 3" descr="A feather with a black background&#10;&#10;Description automatically generated"/>
                  <pic:cNvPicPr/>
                </pic:nvPicPr>
                <pic:blipFill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680" cy="2910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7BEA668" w14:textId="77777777" w:rsidR="003A3C24" w:rsidRPr="00F0782C" w:rsidRDefault="003A3C24">
    <w:pPr>
      <w:pStyle w:val="Footer"/>
      <w:jc w:val="center"/>
      <w:rPr>
        <w:caps/>
        <w:noProof/>
        <w:color w:val="ACAEB4"/>
      </w:rPr>
    </w:pPr>
    <w:r w:rsidRPr="00F0782C">
      <w:rPr>
        <w:caps/>
        <w:color w:val="ACAEB4"/>
      </w:rPr>
      <w:fldChar w:fldCharType="begin"/>
    </w:r>
    <w:r w:rsidRPr="00F0782C">
      <w:rPr>
        <w:caps/>
        <w:color w:val="ACAEB4"/>
      </w:rPr>
      <w:instrText xml:space="preserve"> PAGE   \* MERGEFORMAT </w:instrText>
    </w:r>
    <w:r w:rsidRPr="00F0782C">
      <w:rPr>
        <w:caps/>
        <w:color w:val="ACAEB4"/>
      </w:rPr>
      <w:fldChar w:fldCharType="separate"/>
    </w:r>
    <w:r w:rsidRPr="00F0782C">
      <w:rPr>
        <w:caps/>
        <w:noProof/>
        <w:color w:val="ACAEB4"/>
      </w:rPr>
      <w:t>2</w:t>
    </w:r>
    <w:r w:rsidRPr="00F0782C">
      <w:rPr>
        <w:caps/>
        <w:noProof/>
        <w:color w:val="ACAEB4"/>
      </w:rPr>
      <w:fldChar w:fldCharType="end"/>
    </w:r>
  </w:p>
  <w:p w14:paraId="4802DAC4" w14:textId="77777777" w:rsidR="003A3C24" w:rsidRDefault="003A3C24" w:rsidP="003A3C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47D9FE" w14:textId="77777777" w:rsidR="00841C7E" w:rsidRDefault="00841C7E" w:rsidP="00E56F35">
      <w:pPr>
        <w:spacing w:after="0" w:line="240" w:lineRule="auto"/>
      </w:pPr>
      <w:r>
        <w:separator/>
      </w:r>
    </w:p>
  </w:footnote>
  <w:footnote w:type="continuationSeparator" w:id="0">
    <w:p w14:paraId="09263C74" w14:textId="77777777" w:rsidR="00841C7E" w:rsidRDefault="00841C7E" w:rsidP="00E56F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8E4CC" w14:textId="77777777" w:rsidR="00D25353" w:rsidRDefault="00DA4C7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620695" wp14:editId="02A3590D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645400" cy="266700"/>
              <wp:effectExtent l="0" t="0" r="0" b="0"/>
              <wp:wrapNone/>
              <wp:docPr id="851577169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45400" cy="266700"/>
                      </a:xfrm>
                      <a:prstGeom prst="rect">
                        <a:avLst/>
                      </a:prstGeom>
                      <a:solidFill>
                        <a:srgbClr val="C7F27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816441" id="Rectangle 4" o:spid="_x0000_s1026" style="position:absolute;margin-left:0;margin-top:-35.4pt;width:602pt;height:21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" fillcolor="#c7f27a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91BE9"/>
    <w:multiLevelType w:val="hybridMultilevel"/>
    <w:tmpl w:val="D01657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3C04E7"/>
    <w:multiLevelType w:val="hybridMultilevel"/>
    <w:tmpl w:val="7BEEC81C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6C0A89"/>
    <w:multiLevelType w:val="hybridMultilevel"/>
    <w:tmpl w:val="921A6E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D5996"/>
    <w:multiLevelType w:val="hybridMultilevel"/>
    <w:tmpl w:val="614615A2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1636BB"/>
    <w:multiLevelType w:val="hybridMultilevel"/>
    <w:tmpl w:val="9EEADE0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4B0F52"/>
    <w:multiLevelType w:val="hybridMultilevel"/>
    <w:tmpl w:val="89EC8294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CD7D8A"/>
    <w:multiLevelType w:val="hybridMultilevel"/>
    <w:tmpl w:val="B5D2BCF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950118"/>
    <w:multiLevelType w:val="hybridMultilevel"/>
    <w:tmpl w:val="3E884A1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B9C19A7"/>
    <w:multiLevelType w:val="hybridMultilevel"/>
    <w:tmpl w:val="BCA6BF3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34F3DFC"/>
    <w:multiLevelType w:val="hybridMultilevel"/>
    <w:tmpl w:val="9F702D7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68A46A0"/>
    <w:multiLevelType w:val="hybridMultilevel"/>
    <w:tmpl w:val="3F54E41E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F741D7B"/>
    <w:multiLevelType w:val="hybridMultilevel"/>
    <w:tmpl w:val="62642AC0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22A3761"/>
    <w:multiLevelType w:val="hybridMultilevel"/>
    <w:tmpl w:val="A7EEE2F2"/>
    <w:lvl w:ilvl="0" w:tplc="113A3D7C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A1211C6"/>
    <w:multiLevelType w:val="hybridMultilevel"/>
    <w:tmpl w:val="06BA4FF2"/>
    <w:lvl w:ilvl="0" w:tplc="79540CF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00206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79969B3"/>
    <w:multiLevelType w:val="hybridMultilevel"/>
    <w:tmpl w:val="962C871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1C6839"/>
    <w:multiLevelType w:val="hybridMultilevel"/>
    <w:tmpl w:val="51D278E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9B5524"/>
    <w:multiLevelType w:val="hybridMultilevel"/>
    <w:tmpl w:val="FB80E276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09469974">
    <w:abstractNumId w:val="15"/>
  </w:num>
  <w:num w:numId="2" w16cid:durableId="987978853">
    <w:abstractNumId w:val="9"/>
  </w:num>
  <w:num w:numId="3" w16cid:durableId="411897293">
    <w:abstractNumId w:val="3"/>
  </w:num>
  <w:num w:numId="4" w16cid:durableId="1547329491">
    <w:abstractNumId w:val="16"/>
  </w:num>
  <w:num w:numId="5" w16cid:durableId="2065062393">
    <w:abstractNumId w:val="1"/>
  </w:num>
  <w:num w:numId="6" w16cid:durableId="1897932871">
    <w:abstractNumId w:val="10"/>
  </w:num>
  <w:num w:numId="7" w16cid:durableId="108814450">
    <w:abstractNumId w:val="8"/>
  </w:num>
  <w:num w:numId="8" w16cid:durableId="1881699028">
    <w:abstractNumId w:val="4"/>
  </w:num>
  <w:num w:numId="9" w16cid:durableId="259653782">
    <w:abstractNumId w:val="6"/>
  </w:num>
  <w:num w:numId="10" w16cid:durableId="900291741">
    <w:abstractNumId w:val="7"/>
  </w:num>
  <w:num w:numId="11" w16cid:durableId="1249342591">
    <w:abstractNumId w:val="0"/>
  </w:num>
  <w:num w:numId="12" w16cid:durableId="87123704">
    <w:abstractNumId w:val="2"/>
  </w:num>
  <w:num w:numId="13" w16cid:durableId="1600873920">
    <w:abstractNumId w:val="5"/>
  </w:num>
  <w:num w:numId="14" w16cid:durableId="1177845674">
    <w:abstractNumId w:val="11"/>
  </w:num>
  <w:num w:numId="15" w16cid:durableId="784008650">
    <w:abstractNumId w:val="13"/>
  </w:num>
  <w:num w:numId="16" w16cid:durableId="455027058">
    <w:abstractNumId w:val="12"/>
  </w:num>
  <w:num w:numId="17" w16cid:durableId="20913488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>
      <o:colormru v:ext="edit" colors="#004649,#f5f5f5,#fffff0,#fdfdff,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ECD"/>
    <w:rsid w:val="000125F0"/>
    <w:rsid w:val="00050757"/>
    <w:rsid w:val="00075891"/>
    <w:rsid w:val="000A7659"/>
    <w:rsid w:val="000B334A"/>
    <w:rsid w:val="000B66F1"/>
    <w:rsid w:val="000C7F6E"/>
    <w:rsid w:val="00105D46"/>
    <w:rsid w:val="00116227"/>
    <w:rsid w:val="00131627"/>
    <w:rsid w:val="00157887"/>
    <w:rsid w:val="00167F29"/>
    <w:rsid w:val="001757A8"/>
    <w:rsid w:val="001C1214"/>
    <w:rsid w:val="001C355D"/>
    <w:rsid w:val="001D5C1B"/>
    <w:rsid w:val="001F4CE8"/>
    <w:rsid w:val="00212377"/>
    <w:rsid w:val="002152AF"/>
    <w:rsid w:val="00230F31"/>
    <w:rsid w:val="002418A5"/>
    <w:rsid w:val="002506C9"/>
    <w:rsid w:val="00251809"/>
    <w:rsid w:val="0028009A"/>
    <w:rsid w:val="0028552B"/>
    <w:rsid w:val="002C56BB"/>
    <w:rsid w:val="002D3F1E"/>
    <w:rsid w:val="002E37D8"/>
    <w:rsid w:val="002F118C"/>
    <w:rsid w:val="003456B8"/>
    <w:rsid w:val="003521E2"/>
    <w:rsid w:val="003524AC"/>
    <w:rsid w:val="00365ABF"/>
    <w:rsid w:val="00374ED4"/>
    <w:rsid w:val="00394851"/>
    <w:rsid w:val="003A1244"/>
    <w:rsid w:val="003A3C24"/>
    <w:rsid w:val="003A6302"/>
    <w:rsid w:val="003D15B0"/>
    <w:rsid w:val="003D51E3"/>
    <w:rsid w:val="003F0C84"/>
    <w:rsid w:val="003F3465"/>
    <w:rsid w:val="00473903"/>
    <w:rsid w:val="00475695"/>
    <w:rsid w:val="00477495"/>
    <w:rsid w:val="00496875"/>
    <w:rsid w:val="004A1456"/>
    <w:rsid w:val="004F3B5C"/>
    <w:rsid w:val="004F6219"/>
    <w:rsid w:val="0050121D"/>
    <w:rsid w:val="0053755C"/>
    <w:rsid w:val="005431C5"/>
    <w:rsid w:val="00547CA6"/>
    <w:rsid w:val="00571B00"/>
    <w:rsid w:val="005A27FB"/>
    <w:rsid w:val="005A2E06"/>
    <w:rsid w:val="005B135D"/>
    <w:rsid w:val="005B36DD"/>
    <w:rsid w:val="005C20EE"/>
    <w:rsid w:val="005D63A8"/>
    <w:rsid w:val="005E2EAE"/>
    <w:rsid w:val="005F2D38"/>
    <w:rsid w:val="00603B32"/>
    <w:rsid w:val="006106F0"/>
    <w:rsid w:val="00614AA7"/>
    <w:rsid w:val="00614CE0"/>
    <w:rsid w:val="00667D50"/>
    <w:rsid w:val="00692A71"/>
    <w:rsid w:val="006A12F1"/>
    <w:rsid w:val="006A330B"/>
    <w:rsid w:val="006C678B"/>
    <w:rsid w:val="006E0618"/>
    <w:rsid w:val="006E0FF0"/>
    <w:rsid w:val="006F1306"/>
    <w:rsid w:val="00702C7D"/>
    <w:rsid w:val="00706645"/>
    <w:rsid w:val="007100BD"/>
    <w:rsid w:val="0072500A"/>
    <w:rsid w:val="0075132D"/>
    <w:rsid w:val="00757E92"/>
    <w:rsid w:val="007714C9"/>
    <w:rsid w:val="0079153D"/>
    <w:rsid w:val="00793FF4"/>
    <w:rsid w:val="007B757B"/>
    <w:rsid w:val="00800C69"/>
    <w:rsid w:val="0080451E"/>
    <w:rsid w:val="008253B3"/>
    <w:rsid w:val="00835D25"/>
    <w:rsid w:val="008404FB"/>
    <w:rsid w:val="00841C7E"/>
    <w:rsid w:val="008C302D"/>
    <w:rsid w:val="0094676A"/>
    <w:rsid w:val="00946CE1"/>
    <w:rsid w:val="00980DE2"/>
    <w:rsid w:val="00992753"/>
    <w:rsid w:val="009A7718"/>
    <w:rsid w:val="009D5A5A"/>
    <w:rsid w:val="00A85C36"/>
    <w:rsid w:val="00A92D29"/>
    <w:rsid w:val="00A9505E"/>
    <w:rsid w:val="00AA7F39"/>
    <w:rsid w:val="00AB1125"/>
    <w:rsid w:val="00AF41D5"/>
    <w:rsid w:val="00B06544"/>
    <w:rsid w:val="00B14E91"/>
    <w:rsid w:val="00B235E9"/>
    <w:rsid w:val="00B57D59"/>
    <w:rsid w:val="00B7406B"/>
    <w:rsid w:val="00BA2A68"/>
    <w:rsid w:val="00C20E6F"/>
    <w:rsid w:val="00C36D70"/>
    <w:rsid w:val="00C445DB"/>
    <w:rsid w:val="00C52867"/>
    <w:rsid w:val="00C66364"/>
    <w:rsid w:val="00CB364B"/>
    <w:rsid w:val="00CB569F"/>
    <w:rsid w:val="00CD20D9"/>
    <w:rsid w:val="00CE0C51"/>
    <w:rsid w:val="00CE7237"/>
    <w:rsid w:val="00CF554B"/>
    <w:rsid w:val="00D06DAD"/>
    <w:rsid w:val="00D07B18"/>
    <w:rsid w:val="00D11803"/>
    <w:rsid w:val="00D25353"/>
    <w:rsid w:val="00D25F8B"/>
    <w:rsid w:val="00D4083E"/>
    <w:rsid w:val="00D409D4"/>
    <w:rsid w:val="00D535B7"/>
    <w:rsid w:val="00D66F2A"/>
    <w:rsid w:val="00D7138E"/>
    <w:rsid w:val="00D72471"/>
    <w:rsid w:val="00D80999"/>
    <w:rsid w:val="00D83558"/>
    <w:rsid w:val="00DA38B2"/>
    <w:rsid w:val="00DA4C79"/>
    <w:rsid w:val="00E039FB"/>
    <w:rsid w:val="00E56B34"/>
    <w:rsid w:val="00E56F35"/>
    <w:rsid w:val="00E90A38"/>
    <w:rsid w:val="00EB3F7E"/>
    <w:rsid w:val="00EB5D9B"/>
    <w:rsid w:val="00EC1F96"/>
    <w:rsid w:val="00EE76F7"/>
    <w:rsid w:val="00EF4F29"/>
    <w:rsid w:val="00F01496"/>
    <w:rsid w:val="00F0782C"/>
    <w:rsid w:val="00F15147"/>
    <w:rsid w:val="00F6497B"/>
    <w:rsid w:val="00F93ECD"/>
    <w:rsid w:val="00FA061B"/>
    <w:rsid w:val="00FA4A5B"/>
    <w:rsid w:val="00FC1744"/>
    <w:rsid w:val="00FF035C"/>
    <w:rsid w:val="00FF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04649,#f5f5f5,#fffff0,#fdfdff,white"/>
    </o:shapedefaults>
    <o:shapelayout v:ext="edit">
      <o:idmap v:ext="edit" data="2"/>
    </o:shapelayout>
  </w:shapeDefaults>
  <w:decimalSymbol w:val="."/>
  <w:listSeparator w:val=","/>
  <w14:docId w14:val="21F22730"/>
  <w15:chartTrackingRefBased/>
  <w15:docId w15:val="{DAE67BFF-700A-4839-B75C-A8A9236AA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00A"/>
    <w:rPr>
      <w:rFonts w:ascii="Roboto" w:hAnsi="Roboto"/>
      <w:color w:val="00206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500A"/>
    <w:pPr>
      <w:keepNext/>
      <w:keepLines/>
      <w:spacing w:before="240" w:after="0"/>
      <w:outlineLvl w:val="0"/>
    </w:pPr>
    <w:rPr>
      <w:rFonts w:ascii="Segoe UI Semibold" w:eastAsiaTheme="majorEastAsia" w:hAnsi="Segoe UI Semibold" w:cstheme="majorBidi"/>
      <w:sz w:val="4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00A"/>
    <w:rPr>
      <w:rFonts w:ascii="Segoe UI Semibold" w:eastAsiaTheme="majorEastAsia" w:hAnsi="Segoe UI Semibold" w:cstheme="majorBidi"/>
      <w:color w:val="002060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3C24"/>
    <w:pPr>
      <w:outlineLvl w:val="9"/>
    </w:pPr>
    <w:rPr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A3C2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3C24"/>
    <w:rPr>
      <w:color w:val="20FFFE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24"/>
    <w:rPr>
      <w:rFonts w:ascii="Roboto" w:hAnsi="Roboto"/>
      <w:color w:val="00FFAA"/>
    </w:rPr>
  </w:style>
  <w:style w:type="paragraph" w:styleId="Footer">
    <w:name w:val="footer"/>
    <w:basedOn w:val="Normal"/>
    <w:link w:val="FooterChar"/>
    <w:uiPriority w:val="99"/>
    <w:unhideWhenUsed/>
    <w:qFormat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24"/>
    <w:rPr>
      <w:rFonts w:ascii="Roboto" w:hAnsi="Roboto"/>
      <w:color w:val="00FFAA"/>
    </w:rPr>
  </w:style>
  <w:style w:type="paragraph" w:styleId="ListParagraph">
    <w:name w:val="List Paragraph"/>
    <w:basedOn w:val="Normal"/>
    <w:uiPriority w:val="34"/>
    <w:qFormat/>
    <w:rsid w:val="003524A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855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python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lip\Desktop\Development\Templates\Template%20Hack%20the%20Box%20Python%20for%20Git%20definitive.dotx" TargetMode="External"/></Relationships>
</file>

<file path=word/theme/theme1.xml><?xml version="1.0" encoding="utf-8"?>
<a:theme xmlns:a="http://schemas.openxmlformats.org/drawingml/2006/main" name="Tema de Office">
  <a:themeElements>
    <a:clrScheme name="HackTheBox">
      <a:dk1>
        <a:srgbClr val="131926"/>
      </a:dk1>
      <a:lt1>
        <a:srgbClr val="B1ED4A"/>
      </a:lt1>
      <a:dk2>
        <a:srgbClr val="A6B1CB"/>
      </a:dk2>
      <a:lt2>
        <a:srgbClr val="303747"/>
      </a:lt2>
      <a:accent1>
        <a:srgbClr val="0C121E"/>
      </a:accent1>
      <a:accent2>
        <a:srgbClr val="00FFAA"/>
      </a:accent2>
      <a:accent3>
        <a:srgbClr val="00FFAA"/>
      </a:accent3>
      <a:accent4>
        <a:srgbClr val="00FFAA"/>
      </a:accent4>
      <a:accent5>
        <a:srgbClr val="00FFAA"/>
      </a:accent5>
      <a:accent6>
        <a:srgbClr val="00FFAA"/>
      </a:accent6>
      <a:hlink>
        <a:srgbClr val="20FFFE"/>
      </a:hlink>
      <a:folHlink>
        <a:srgbClr val="00FFA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A9CEF-57B9-468B-9659-CE189ACD6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Hack the Box Python for Git definitive</Template>
  <TotalTime>21</TotalTime>
  <Pages>11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Iglesias</dc:creator>
  <cp:keywords/>
  <dc:description/>
  <cp:lastModifiedBy>Felipe Martin Iglesias Garcia</cp:lastModifiedBy>
  <cp:revision>2</cp:revision>
  <cp:lastPrinted>2024-10-21T01:44:00Z</cp:lastPrinted>
  <dcterms:created xsi:type="dcterms:W3CDTF">2024-11-15T12:50:00Z</dcterms:created>
  <dcterms:modified xsi:type="dcterms:W3CDTF">2024-11-15T13:11:00Z</dcterms:modified>
</cp:coreProperties>
</file>